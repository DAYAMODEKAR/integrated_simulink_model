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92"/>
        <w:gridCol w:w="1296"/>
      </w:tblGrid>
      <w:tr w:rsidR="00E701F4" w14:paraId="19C488D5" w14:textId="6E75EC86" w:rsidTr="00E701F4">
        <w:trPr>
          <w:trHeight w:val="2536"/>
        </w:trPr>
        <w:tc>
          <w:tcPr>
            <w:tcW w:w="8196" w:type="dxa"/>
            <w:tcBorders>
              <w:top w:val="nil"/>
              <w:left w:val="nil"/>
              <w:bottom w:val="nil"/>
              <w:right w:val="nil"/>
            </w:tcBorders>
          </w:tcPr>
          <w:p w14:paraId="2E00DD96" w14:textId="5EF346A4" w:rsidR="00E701F4" w:rsidRDefault="00E701F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1C1450B" wp14:editId="100DFA62">
                      <wp:extent cx="5646656" cy="1659118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6656" cy="165911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B03295" w14:textId="3C5B3CF6" w:rsidR="00E701F4" w:rsidRPr="00C653FF" w:rsidRDefault="003C3419" w:rsidP="004B7E44">
                                  <w:pPr>
                                    <w:pStyle w:val="Title"/>
                                    <w:rPr>
                                      <w:b w:val="0"/>
                                      <w:color w:val="4D5154" w:themeColor="text1" w:themeTint="BF"/>
                                      <w:sz w:val="72"/>
                                      <w:lang w:val="en-IN"/>
                                    </w:rPr>
                                  </w:pPr>
                                  <w:r>
                                    <w:rPr>
                                      <w:b w:val="0"/>
                                      <w:color w:val="4D5154" w:themeColor="text1" w:themeTint="BF"/>
                                      <w:sz w:val="72"/>
                                      <w:lang w:val="en-IN"/>
                                    </w:rPr>
                                    <w:t>Vehicle Dynamics and testing</w:t>
                                  </w:r>
                                  <w:r w:rsidR="00CE2B23">
                                    <w:rPr>
                                      <w:b w:val="0"/>
                                      <w:color w:val="4D5154" w:themeColor="text1" w:themeTint="BF"/>
                                      <w:sz w:val="72"/>
                                      <w:lang w:val="en-IN"/>
                                    </w:rPr>
                                    <w:t>: LONGITUDINAL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C1450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44.6pt;height:13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" filled="f" stroked="f" strokeweight=".5pt">
                      <v:textbox>
                        <w:txbxContent>
                          <w:p w14:paraId="6CB03295" w14:textId="3C5B3CF6" w:rsidR="00E701F4" w:rsidRPr="00C653FF" w:rsidRDefault="003C3419" w:rsidP="004B7E44">
                            <w:pPr>
                              <w:pStyle w:val="Title"/>
                              <w:rPr>
                                <w:b w:val="0"/>
                                <w:color w:val="4D5154" w:themeColor="text1" w:themeTint="BF"/>
                                <w:sz w:val="72"/>
                                <w:lang w:val="en-IN"/>
                              </w:rPr>
                            </w:pPr>
                            <w:r>
                              <w:rPr>
                                <w:b w:val="0"/>
                                <w:color w:val="4D5154" w:themeColor="text1" w:themeTint="BF"/>
                                <w:sz w:val="72"/>
                                <w:lang w:val="en-IN"/>
                              </w:rPr>
                              <w:t>Vehicle Dynamics and testing</w:t>
                            </w:r>
                            <w:r w:rsidR="00CE2B23">
                              <w:rPr>
                                <w:b w:val="0"/>
                                <w:color w:val="4D5154" w:themeColor="text1" w:themeTint="BF"/>
                                <w:sz w:val="72"/>
                                <w:lang w:val="en-IN"/>
                              </w:rPr>
                              <w:t>: LONGITUDINAL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2419862" w14:textId="16544722" w:rsidR="00E701F4" w:rsidRDefault="00E701F4" w:rsidP="004B7E4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3C4EC64" wp14:editId="66319BE7">
                      <wp:simplePos x="0" y="0"/>
                      <wp:positionH relativeFrom="column">
                        <wp:posOffset>153670</wp:posOffset>
                      </wp:positionH>
                      <wp:positionV relativeFrom="paragraph">
                        <wp:posOffset>610235</wp:posOffset>
                      </wp:positionV>
                      <wp:extent cx="109220" cy="109855"/>
                      <wp:effectExtent l="0" t="0" r="5080" b="4445"/>
                      <wp:wrapNone/>
                      <wp:docPr id="29" name="Ov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220" cy="1098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oval w14:anchorId="70C9AF60" id="Oval 29" o:spid="_x0000_s1026" style="position:absolute;margin-left:12.1pt;margin-top:48.05pt;width:8.6pt;height:8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" fillcolor="#753dff [3207]" stroked="f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8350DE2" wp14:editId="1836D1C6">
                      <wp:simplePos x="0" y="0"/>
                      <wp:positionH relativeFrom="column">
                        <wp:posOffset>329565</wp:posOffset>
                      </wp:positionH>
                      <wp:positionV relativeFrom="paragraph">
                        <wp:posOffset>612775</wp:posOffset>
                      </wp:positionV>
                      <wp:extent cx="472272" cy="100484"/>
                      <wp:effectExtent l="0" t="0" r="4445" b="0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2272" cy="10048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C4ECAF2" id="Rectangle 30" o:spid="_x0000_s1026" style="position:absolute;margin-left:25.95pt;margin-top:48.25pt;width:37.2pt;height: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" fillcolor="#753dff [3207]" stroked="f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F178341" wp14:editId="47A560B3">
                      <wp:extent cx="5260340" cy="1257300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60340" cy="1257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005030" w14:textId="7D0199EB" w:rsidR="003C3419" w:rsidRPr="00CE5C28" w:rsidRDefault="003C3419" w:rsidP="00CE5C28">
                                  <w:pPr>
                                    <w:rPr>
                                      <w:b/>
                                      <w:sz w:val="32"/>
                                    </w:rPr>
                                  </w:pPr>
                                  <w:r w:rsidRPr="00CE5C28">
                                    <w:rPr>
                                      <w:b/>
                                      <w:sz w:val="32"/>
                                    </w:rPr>
                                    <w:t>SUBMITTED BY: 142900</w:t>
                                  </w:r>
                                </w:p>
                                <w:p w14:paraId="7D1FCB60" w14:textId="0D8C1320" w:rsidR="003C3419" w:rsidRPr="00CE5C28" w:rsidRDefault="003C3419" w:rsidP="00CE5C28">
                                  <w:pPr>
                                    <w:rPr>
                                      <w:b/>
                                      <w:sz w:val="32"/>
                                    </w:rPr>
                                  </w:pPr>
                                  <w:r w:rsidRPr="00CE5C28">
                                    <w:rPr>
                                      <w:b/>
                                      <w:sz w:val="32"/>
                                    </w:rPr>
                                    <w:t xml:space="preserve">              14292</w:t>
                                  </w:r>
                                  <w:r w:rsidR="007F0B01" w:rsidRPr="00CE5C28">
                                    <w:rPr>
                                      <w:b/>
                                      <w:sz w:val="32"/>
                                    </w:rPr>
                                    <w:t>3</w:t>
                                  </w:r>
                                </w:p>
                                <w:p w14:paraId="2C8EEC5F" w14:textId="4510D08E" w:rsidR="003C3419" w:rsidRPr="00CE5C28" w:rsidRDefault="003C3419" w:rsidP="00CE5C28">
                                  <w:pPr>
                                    <w:rPr>
                                      <w:b/>
                                      <w:sz w:val="32"/>
                                    </w:rPr>
                                  </w:pPr>
                                  <w:r w:rsidRPr="00CE5C28">
                                    <w:rPr>
                                      <w:b/>
                                      <w:sz w:val="32"/>
                                    </w:rPr>
                                    <w:t xml:space="preserve">              1429</w:t>
                                  </w:r>
                                  <w:r w:rsidR="007F0B01" w:rsidRPr="00CE5C28">
                                    <w:rPr>
                                      <w:b/>
                                      <w:sz w:val="32"/>
                                    </w:rPr>
                                    <w:t>24</w:t>
                                  </w:r>
                                </w:p>
                                <w:p w14:paraId="6E07DC0D" w14:textId="311DADE8" w:rsidR="003C3419" w:rsidRPr="00CE5C28" w:rsidRDefault="003C3419" w:rsidP="00CE5C28">
                                  <w:pPr>
                                    <w:rPr>
                                      <w:b/>
                                      <w:sz w:val="32"/>
                                    </w:rPr>
                                  </w:pPr>
                                  <w:r w:rsidRPr="00CE5C28">
                                    <w:rPr>
                                      <w:b/>
                                      <w:sz w:val="32"/>
                                    </w:rPr>
                                    <w:t xml:space="preserve">              1429</w:t>
                                  </w:r>
                                  <w:r w:rsidR="007F0B01" w:rsidRPr="00CE5C28">
                                    <w:rPr>
                                      <w:b/>
                                      <w:sz w:val="32"/>
                                    </w:rPr>
                                    <w:t>25</w:t>
                                  </w:r>
                                </w:p>
                                <w:p w14:paraId="284A52B1" w14:textId="77777777" w:rsidR="003C3419" w:rsidRDefault="003C341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F178341" id="Text Box 3" o:spid="_x0000_s1027" type="#_x0000_t202" style="width:414.2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" filled="f" stroked="f" strokeweight=".5pt">
                      <v:textbox>
                        <w:txbxContent>
                          <w:p w14:paraId="28005030" w14:textId="7D0199EB" w:rsidR="003C3419" w:rsidRPr="00CE5C28" w:rsidRDefault="003C3419" w:rsidP="00CE5C28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CE5C28">
                              <w:rPr>
                                <w:b/>
                                <w:sz w:val="32"/>
                              </w:rPr>
                              <w:t>SUBMITTED BY: 142900</w:t>
                            </w:r>
                          </w:p>
                          <w:p w14:paraId="7D1FCB60" w14:textId="0D8C1320" w:rsidR="003C3419" w:rsidRPr="00CE5C28" w:rsidRDefault="003C3419" w:rsidP="00CE5C28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CE5C28">
                              <w:rPr>
                                <w:b/>
                                <w:sz w:val="32"/>
                              </w:rPr>
                              <w:t xml:space="preserve">              14292</w:t>
                            </w:r>
                            <w:r w:rsidR="007F0B01" w:rsidRPr="00CE5C28">
                              <w:rPr>
                                <w:b/>
                                <w:sz w:val="32"/>
                              </w:rPr>
                              <w:t>3</w:t>
                            </w:r>
                          </w:p>
                          <w:p w14:paraId="2C8EEC5F" w14:textId="4510D08E" w:rsidR="003C3419" w:rsidRPr="00CE5C28" w:rsidRDefault="003C3419" w:rsidP="00CE5C28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CE5C28">
                              <w:rPr>
                                <w:b/>
                                <w:sz w:val="32"/>
                              </w:rPr>
                              <w:t xml:space="preserve">              1429</w:t>
                            </w:r>
                            <w:r w:rsidR="007F0B01" w:rsidRPr="00CE5C28">
                              <w:rPr>
                                <w:b/>
                                <w:sz w:val="32"/>
                              </w:rPr>
                              <w:t>24</w:t>
                            </w:r>
                          </w:p>
                          <w:p w14:paraId="6E07DC0D" w14:textId="311DADE8" w:rsidR="003C3419" w:rsidRPr="00CE5C28" w:rsidRDefault="003C3419" w:rsidP="00CE5C28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CE5C28">
                              <w:rPr>
                                <w:b/>
                                <w:sz w:val="32"/>
                              </w:rPr>
                              <w:t xml:space="preserve">              1429</w:t>
                            </w:r>
                            <w:r w:rsidR="007F0B01" w:rsidRPr="00CE5C28">
                              <w:rPr>
                                <w:b/>
                                <w:sz w:val="32"/>
                              </w:rPr>
                              <w:t>25</w:t>
                            </w:r>
                          </w:p>
                          <w:p w14:paraId="284A52B1" w14:textId="77777777" w:rsidR="003C3419" w:rsidRDefault="003C3419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97FE016" w14:textId="0859D086" w:rsidR="00E701F4" w:rsidRDefault="00E701F4" w:rsidP="004B7E44"/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</w:tcPr>
          <w:p w14:paraId="3CFFD18F" w14:textId="77777777" w:rsidR="00E701F4" w:rsidRDefault="00E701F4" w:rsidP="004B7E44">
            <w:pPr>
              <w:rPr>
                <w:noProof/>
              </w:rPr>
            </w:pPr>
          </w:p>
        </w:tc>
      </w:tr>
      <w:tr w:rsidR="00E701F4" w14:paraId="2E0DC8DF" w14:textId="3D171E9C" w:rsidTr="00E701F4">
        <w:trPr>
          <w:trHeight w:val="3814"/>
        </w:trPr>
        <w:tc>
          <w:tcPr>
            <w:tcW w:w="81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C208E1" w14:textId="18F6D906" w:rsidR="00E701F4" w:rsidRDefault="00E701F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996EA21" wp14:editId="41FE9FDD">
                      <wp:extent cx="4351020" cy="510540"/>
                      <wp:effectExtent l="0" t="0" r="0" b="381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51020" cy="5105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E2E23DA" w14:textId="49003214" w:rsidR="00E701F4" w:rsidRPr="00CE5C28" w:rsidRDefault="00E701F4" w:rsidP="00CE5C28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  <w:lang w:val="en-IN"/>
                                    </w:rPr>
                                  </w:pPr>
                                  <w:r w:rsidRPr="00CE5C28">
                                    <w:rPr>
                                      <w:sz w:val="48"/>
                                      <w:szCs w:val="48"/>
                                      <w:lang w:val="en-IN"/>
                                    </w:rPr>
                                    <w:t>KPIT Technologies Ltd.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996EA21" id="Text Box 6" o:spid="_x0000_s1028" type="#_x0000_t202" style="width:342.6pt;height:4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" filled="f" stroked="f" strokeweight=".5pt">
                      <v:textbox>
                        <w:txbxContent>
                          <w:p w14:paraId="7E2E23DA" w14:textId="49003214" w:rsidR="00E701F4" w:rsidRPr="00CE5C28" w:rsidRDefault="00E701F4" w:rsidP="00CE5C28">
                            <w:pPr>
                              <w:rPr>
                                <w:b/>
                                <w:sz w:val="48"/>
                                <w:szCs w:val="48"/>
                                <w:lang w:val="en-IN"/>
                              </w:rPr>
                            </w:pPr>
                            <w:r w:rsidRPr="00CE5C28">
                              <w:rPr>
                                <w:sz w:val="48"/>
                                <w:szCs w:val="48"/>
                                <w:lang w:val="en-IN"/>
                              </w:rPr>
                              <w:t>KPIT Technologies Ltd.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5DB6DBD" w14:textId="3DCC7BEB" w:rsidR="00E701F4" w:rsidRDefault="00E701F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A837525" wp14:editId="68BACA19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2FFAF1" w14:textId="1F238729" w:rsidR="00E701F4" w:rsidRPr="00C653FF" w:rsidRDefault="00E701F4" w:rsidP="004B7E44">
                                  <w:pPr>
                                    <w:rPr>
                                      <w:color w:val="4D5154" w:themeColor="text1" w:themeTint="BF"/>
                                      <w:lang w:val="en-I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837525" id="Text Box 10" o:spid="_x0000_s1029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" filled="f" stroked="f" strokeweight=".5pt">
                      <v:textbox>
                        <w:txbxContent>
                          <w:p w14:paraId="272FFAF1" w14:textId="1F238729" w:rsidR="00E701F4" w:rsidRPr="00C653FF" w:rsidRDefault="00E701F4" w:rsidP="004B7E44">
                            <w:pPr>
                              <w:rPr>
                                <w:color w:val="4D5154" w:themeColor="text1" w:themeTint="BF"/>
                                <w:lang w:val="en-IN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</w:tcPr>
          <w:p w14:paraId="3AFE2156" w14:textId="77777777" w:rsidR="00E701F4" w:rsidRDefault="00E701F4" w:rsidP="004B7E44">
            <w:pPr>
              <w:rPr>
                <w:noProof/>
              </w:rPr>
            </w:pPr>
          </w:p>
        </w:tc>
      </w:tr>
    </w:tbl>
    <w:p w14:paraId="61DFEB5A" w14:textId="42EE1A01" w:rsidR="004B7E44" w:rsidRDefault="00C653FF" w:rsidP="00C653FF">
      <w:pPr>
        <w:jc w:val="right"/>
      </w:pPr>
      <w:r>
        <w:rPr>
          <w:noProof/>
        </w:rPr>
        <w:drawing>
          <wp:inline distT="0" distB="0" distL="0" distR="0" wp14:anchorId="0507F5D8" wp14:editId="17F462AE">
            <wp:extent cx="2455806" cy="1159933"/>
            <wp:effectExtent l="0" t="0" r="19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-KPIT Logos-May2019-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327" cy="116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90FC" w14:textId="77777777" w:rsidR="00CE5C28" w:rsidRDefault="004B7E44" w:rsidP="003C3419">
      <w:pPr>
        <w:pStyle w:val="Title"/>
        <w:jc w:val="center"/>
      </w:pPr>
      <w:r>
        <w:br w:type="page"/>
      </w: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color w:val="auto"/>
          <w:sz w:val="24"/>
          <w:szCs w:val="22"/>
        </w:rPr>
        <w:id w:val="1681936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271ABA" w14:textId="29320F3C" w:rsidR="00CE5C28" w:rsidRDefault="00CE5C28">
          <w:pPr>
            <w:pStyle w:val="TOCHeading"/>
          </w:pPr>
          <w:r>
            <w:t>Contents</w:t>
          </w:r>
        </w:p>
        <w:p w14:paraId="3CB91B2E" w14:textId="77777777" w:rsidR="002140CB" w:rsidRDefault="00CE5C28">
          <w:pPr>
            <w:pStyle w:val="TOC1"/>
            <w:tabs>
              <w:tab w:val="right" w:leader="dot" w:pos="10178"/>
            </w:tabs>
            <w:rPr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172927" w:history="1">
            <w:r w:rsidR="002140CB" w:rsidRPr="0054592E">
              <w:rPr>
                <w:rStyle w:val="Hyperlink"/>
                <w:noProof/>
              </w:rPr>
              <w:t>PLANT MODELLING</w:t>
            </w:r>
            <w:r w:rsidR="002140CB">
              <w:rPr>
                <w:noProof/>
                <w:webHidden/>
              </w:rPr>
              <w:tab/>
            </w:r>
            <w:r w:rsidR="002140CB">
              <w:rPr>
                <w:noProof/>
                <w:webHidden/>
              </w:rPr>
              <w:fldChar w:fldCharType="begin"/>
            </w:r>
            <w:r w:rsidR="002140CB">
              <w:rPr>
                <w:noProof/>
                <w:webHidden/>
              </w:rPr>
              <w:instrText xml:space="preserve"> PAGEREF _Toc35172927 \h </w:instrText>
            </w:r>
            <w:r w:rsidR="002140CB">
              <w:rPr>
                <w:noProof/>
                <w:webHidden/>
              </w:rPr>
            </w:r>
            <w:r w:rsidR="002140CB">
              <w:rPr>
                <w:noProof/>
                <w:webHidden/>
              </w:rPr>
              <w:fldChar w:fldCharType="separate"/>
            </w:r>
            <w:r w:rsidR="002140CB">
              <w:rPr>
                <w:noProof/>
                <w:webHidden/>
              </w:rPr>
              <w:t>3</w:t>
            </w:r>
            <w:r w:rsidR="002140CB">
              <w:rPr>
                <w:noProof/>
                <w:webHidden/>
              </w:rPr>
              <w:fldChar w:fldCharType="end"/>
            </w:r>
          </w:hyperlink>
        </w:p>
        <w:p w14:paraId="24548FF3" w14:textId="77777777" w:rsidR="002140CB" w:rsidRDefault="00D82E10">
          <w:pPr>
            <w:pStyle w:val="TOC1"/>
            <w:tabs>
              <w:tab w:val="right" w:leader="dot" w:pos="10178"/>
            </w:tabs>
            <w:rPr>
              <w:noProof/>
              <w:sz w:val="22"/>
            </w:rPr>
          </w:pPr>
          <w:hyperlink w:anchor="_Toc35172928" w:history="1">
            <w:r w:rsidR="002140CB" w:rsidRPr="0054592E">
              <w:rPr>
                <w:rStyle w:val="Hyperlink"/>
                <w:noProof/>
              </w:rPr>
              <w:t>ANALYSIS</w:t>
            </w:r>
            <w:r w:rsidR="002140CB">
              <w:rPr>
                <w:noProof/>
                <w:webHidden/>
              </w:rPr>
              <w:tab/>
            </w:r>
            <w:r w:rsidR="002140CB">
              <w:rPr>
                <w:noProof/>
                <w:webHidden/>
              </w:rPr>
              <w:fldChar w:fldCharType="begin"/>
            </w:r>
            <w:r w:rsidR="002140CB">
              <w:rPr>
                <w:noProof/>
                <w:webHidden/>
              </w:rPr>
              <w:instrText xml:space="preserve"> PAGEREF _Toc35172928 \h </w:instrText>
            </w:r>
            <w:r w:rsidR="002140CB">
              <w:rPr>
                <w:noProof/>
                <w:webHidden/>
              </w:rPr>
            </w:r>
            <w:r w:rsidR="002140CB">
              <w:rPr>
                <w:noProof/>
                <w:webHidden/>
              </w:rPr>
              <w:fldChar w:fldCharType="separate"/>
            </w:r>
            <w:r w:rsidR="002140CB">
              <w:rPr>
                <w:noProof/>
                <w:webHidden/>
              </w:rPr>
              <w:t>4</w:t>
            </w:r>
            <w:r w:rsidR="002140CB">
              <w:rPr>
                <w:noProof/>
                <w:webHidden/>
              </w:rPr>
              <w:fldChar w:fldCharType="end"/>
            </w:r>
          </w:hyperlink>
        </w:p>
        <w:p w14:paraId="5B2327C1" w14:textId="77777777" w:rsidR="002140CB" w:rsidRDefault="00D82E10">
          <w:pPr>
            <w:pStyle w:val="TOC1"/>
            <w:tabs>
              <w:tab w:val="right" w:leader="dot" w:pos="10178"/>
            </w:tabs>
            <w:rPr>
              <w:noProof/>
              <w:sz w:val="22"/>
            </w:rPr>
          </w:pPr>
          <w:hyperlink w:anchor="_Toc35172929" w:history="1">
            <w:r w:rsidR="002140CB" w:rsidRPr="0054592E">
              <w:rPr>
                <w:rStyle w:val="Hyperlink"/>
                <w:noProof/>
              </w:rPr>
              <w:t>ENVIRONMENTAL SCENARIOS</w:t>
            </w:r>
            <w:r w:rsidR="002140CB">
              <w:rPr>
                <w:noProof/>
                <w:webHidden/>
              </w:rPr>
              <w:tab/>
            </w:r>
            <w:r w:rsidR="002140CB">
              <w:rPr>
                <w:noProof/>
                <w:webHidden/>
              </w:rPr>
              <w:fldChar w:fldCharType="begin"/>
            </w:r>
            <w:r w:rsidR="002140CB">
              <w:rPr>
                <w:noProof/>
                <w:webHidden/>
              </w:rPr>
              <w:instrText xml:space="preserve"> PAGEREF _Toc35172929 \h </w:instrText>
            </w:r>
            <w:r w:rsidR="002140CB">
              <w:rPr>
                <w:noProof/>
                <w:webHidden/>
              </w:rPr>
            </w:r>
            <w:r w:rsidR="002140CB">
              <w:rPr>
                <w:noProof/>
                <w:webHidden/>
              </w:rPr>
              <w:fldChar w:fldCharType="separate"/>
            </w:r>
            <w:r w:rsidR="002140CB">
              <w:rPr>
                <w:noProof/>
                <w:webHidden/>
              </w:rPr>
              <w:t>6</w:t>
            </w:r>
            <w:r w:rsidR="002140CB">
              <w:rPr>
                <w:noProof/>
                <w:webHidden/>
              </w:rPr>
              <w:fldChar w:fldCharType="end"/>
            </w:r>
          </w:hyperlink>
        </w:p>
        <w:p w14:paraId="6EB90614" w14:textId="77777777" w:rsidR="002140CB" w:rsidRDefault="00D82E10">
          <w:pPr>
            <w:pStyle w:val="TOC1"/>
            <w:tabs>
              <w:tab w:val="right" w:leader="dot" w:pos="10178"/>
            </w:tabs>
            <w:rPr>
              <w:noProof/>
              <w:sz w:val="22"/>
            </w:rPr>
          </w:pPr>
          <w:hyperlink w:anchor="_Toc35172930" w:history="1">
            <w:r w:rsidR="002140CB" w:rsidRPr="0054592E">
              <w:rPr>
                <w:rStyle w:val="Hyperlink"/>
                <w:noProof/>
              </w:rPr>
              <w:t>DISTURBANCES</w:t>
            </w:r>
            <w:r w:rsidR="002140CB">
              <w:rPr>
                <w:noProof/>
                <w:webHidden/>
              </w:rPr>
              <w:tab/>
            </w:r>
            <w:r w:rsidR="002140CB">
              <w:rPr>
                <w:noProof/>
                <w:webHidden/>
              </w:rPr>
              <w:fldChar w:fldCharType="begin"/>
            </w:r>
            <w:r w:rsidR="002140CB">
              <w:rPr>
                <w:noProof/>
                <w:webHidden/>
              </w:rPr>
              <w:instrText xml:space="preserve"> PAGEREF _Toc35172930 \h </w:instrText>
            </w:r>
            <w:r w:rsidR="002140CB">
              <w:rPr>
                <w:noProof/>
                <w:webHidden/>
              </w:rPr>
            </w:r>
            <w:r w:rsidR="002140CB">
              <w:rPr>
                <w:noProof/>
                <w:webHidden/>
              </w:rPr>
              <w:fldChar w:fldCharType="separate"/>
            </w:r>
            <w:r w:rsidR="002140CB">
              <w:rPr>
                <w:noProof/>
                <w:webHidden/>
              </w:rPr>
              <w:t>6</w:t>
            </w:r>
            <w:r w:rsidR="002140CB">
              <w:rPr>
                <w:noProof/>
                <w:webHidden/>
              </w:rPr>
              <w:fldChar w:fldCharType="end"/>
            </w:r>
          </w:hyperlink>
        </w:p>
        <w:p w14:paraId="4B2B2DD8" w14:textId="77777777" w:rsidR="002140CB" w:rsidRDefault="00D82E10">
          <w:pPr>
            <w:pStyle w:val="TOC1"/>
            <w:tabs>
              <w:tab w:val="right" w:leader="dot" w:pos="10178"/>
            </w:tabs>
            <w:rPr>
              <w:noProof/>
              <w:sz w:val="22"/>
            </w:rPr>
          </w:pPr>
          <w:hyperlink w:anchor="_Toc35172931" w:history="1">
            <w:r w:rsidR="002140CB" w:rsidRPr="0054592E">
              <w:rPr>
                <w:rStyle w:val="Hyperlink"/>
                <w:noProof/>
              </w:rPr>
              <w:t>CONTROLLER DESIGN AND VALIDATION</w:t>
            </w:r>
            <w:r w:rsidR="002140CB">
              <w:rPr>
                <w:noProof/>
                <w:webHidden/>
              </w:rPr>
              <w:tab/>
            </w:r>
            <w:r w:rsidR="002140CB">
              <w:rPr>
                <w:noProof/>
                <w:webHidden/>
              </w:rPr>
              <w:fldChar w:fldCharType="begin"/>
            </w:r>
            <w:r w:rsidR="002140CB">
              <w:rPr>
                <w:noProof/>
                <w:webHidden/>
              </w:rPr>
              <w:instrText xml:space="preserve"> PAGEREF _Toc35172931 \h </w:instrText>
            </w:r>
            <w:r w:rsidR="002140CB">
              <w:rPr>
                <w:noProof/>
                <w:webHidden/>
              </w:rPr>
            </w:r>
            <w:r w:rsidR="002140CB">
              <w:rPr>
                <w:noProof/>
                <w:webHidden/>
              </w:rPr>
              <w:fldChar w:fldCharType="separate"/>
            </w:r>
            <w:r w:rsidR="002140CB">
              <w:rPr>
                <w:noProof/>
                <w:webHidden/>
              </w:rPr>
              <w:t>7</w:t>
            </w:r>
            <w:r w:rsidR="002140CB">
              <w:rPr>
                <w:noProof/>
                <w:webHidden/>
              </w:rPr>
              <w:fldChar w:fldCharType="end"/>
            </w:r>
          </w:hyperlink>
        </w:p>
        <w:p w14:paraId="528A859E" w14:textId="77777777" w:rsidR="002140CB" w:rsidRDefault="00D82E10">
          <w:pPr>
            <w:pStyle w:val="TOC2"/>
            <w:tabs>
              <w:tab w:val="right" w:leader="dot" w:pos="10178"/>
            </w:tabs>
            <w:rPr>
              <w:noProof/>
              <w:sz w:val="22"/>
            </w:rPr>
          </w:pPr>
          <w:hyperlink w:anchor="_Toc35172932" w:history="1">
            <w:r w:rsidR="002140CB" w:rsidRPr="0054592E">
              <w:rPr>
                <w:rStyle w:val="Hyperlink"/>
                <w:noProof/>
              </w:rPr>
              <w:t>BEFORE STEP PID TUNE</w:t>
            </w:r>
            <w:r w:rsidR="002140CB">
              <w:rPr>
                <w:noProof/>
                <w:webHidden/>
              </w:rPr>
              <w:tab/>
            </w:r>
            <w:r w:rsidR="002140CB">
              <w:rPr>
                <w:noProof/>
                <w:webHidden/>
              </w:rPr>
              <w:fldChar w:fldCharType="begin"/>
            </w:r>
            <w:r w:rsidR="002140CB">
              <w:rPr>
                <w:noProof/>
                <w:webHidden/>
              </w:rPr>
              <w:instrText xml:space="preserve"> PAGEREF _Toc35172932 \h </w:instrText>
            </w:r>
            <w:r w:rsidR="002140CB">
              <w:rPr>
                <w:noProof/>
                <w:webHidden/>
              </w:rPr>
            </w:r>
            <w:r w:rsidR="002140CB">
              <w:rPr>
                <w:noProof/>
                <w:webHidden/>
              </w:rPr>
              <w:fldChar w:fldCharType="separate"/>
            </w:r>
            <w:r w:rsidR="002140CB">
              <w:rPr>
                <w:noProof/>
                <w:webHidden/>
              </w:rPr>
              <w:t>7</w:t>
            </w:r>
            <w:r w:rsidR="002140CB">
              <w:rPr>
                <w:noProof/>
                <w:webHidden/>
              </w:rPr>
              <w:fldChar w:fldCharType="end"/>
            </w:r>
          </w:hyperlink>
        </w:p>
        <w:p w14:paraId="2734E98C" w14:textId="77777777" w:rsidR="002140CB" w:rsidRDefault="00D82E10">
          <w:pPr>
            <w:pStyle w:val="TOC2"/>
            <w:tabs>
              <w:tab w:val="right" w:leader="dot" w:pos="10178"/>
            </w:tabs>
            <w:rPr>
              <w:noProof/>
              <w:sz w:val="22"/>
            </w:rPr>
          </w:pPr>
          <w:hyperlink w:anchor="_Toc35172933" w:history="1">
            <w:r w:rsidR="002140CB" w:rsidRPr="0054592E">
              <w:rPr>
                <w:rStyle w:val="Hyperlink"/>
                <w:noProof/>
              </w:rPr>
              <w:t>AFTER STEP PID TUNE</w:t>
            </w:r>
            <w:r w:rsidR="002140CB">
              <w:rPr>
                <w:noProof/>
                <w:webHidden/>
              </w:rPr>
              <w:tab/>
            </w:r>
            <w:r w:rsidR="002140CB">
              <w:rPr>
                <w:noProof/>
                <w:webHidden/>
              </w:rPr>
              <w:fldChar w:fldCharType="begin"/>
            </w:r>
            <w:r w:rsidR="002140CB">
              <w:rPr>
                <w:noProof/>
                <w:webHidden/>
              </w:rPr>
              <w:instrText xml:space="preserve"> PAGEREF _Toc35172933 \h </w:instrText>
            </w:r>
            <w:r w:rsidR="002140CB">
              <w:rPr>
                <w:noProof/>
                <w:webHidden/>
              </w:rPr>
            </w:r>
            <w:r w:rsidR="002140CB">
              <w:rPr>
                <w:noProof/>
                <w:webHidden/>
              </w:rPr>
              <w:fldChar w:fldCharType="separate"/>
            </w:r>
            <w:r w:rsidR="002140CB">
              <w:rPr>
                <w:noProof/>
                <w:webHidden/>
              </w:rPr>
              <w:t>7</w:t>
            </w:r>
            <w:r w:rsidR="002140CB">
              <w:rPr>
                <w:noProof/>
                <w:webHidden/>
              </w:rPr>
              <w:fldChar w:fldCharType="end"/>
            </w:r>
          </w:hyperlink>
        </w:p>
        <w:p w14:paraId="33F06FF5" w14:textId="77777777" w:rsidR="002140CB" w:rsidRDefault="00D82E10">
          <w:pPr>
            <w:pStyle w:val="TOC2"/>
            <w:tabs>
              <w:tab w:val="right" w:leader="dot" w:pos="10178"/>
            </w:tabs>
            <w:rPr>
              <w:noProof/>
              <w:sz w:val="22"/>
            </w:rPr>
          </w:pPr>
          <w:hyperlink w:anchor="_Toc35172934" w:history="1">
            <w:r w:rsidR="002140CB" w:rsidRPr="0054592E">
              <w:rPr>
                <w:rStyle w:val="Hyperlink"/>
                <w:noProof/>
              </w:rPr>
              <w:t>PID CONTROLLER AFTER TUNE</w:t>
            </w:r>
            <w:r w:rsidR="002140CB">
              <w:rPr>
                <w:noProof/>
                <w:webHidden/>
              </w:rPr>
              <w:tab/>
            </w:r>
            <w:r w:rsidR="002140CB">
              <w:rPr>
                <w:noProof/>
                <w:webHidden/>
              </w:rPr>
              <w:fldChar w:fldCharType="begin"/>
            </w:r>
            <w:r w:rsidR="002140CB">
              <w:rPr>
                <w:noProof/>
                <w:webHidden/>
              </w:rPr>
              <w:instrText xml:space="preserve"> PAGEREF _Toc35172934 \h </w:instrText>
            </w:r>
            <w:r w:rsidR="002140CB">
              <w:rPr>
                <w:noProof/>
                <w:webHidden/>
              </w:rPr>
            </w:r>
            <w:r w:rsidR="002140CB">
              <w:rPr>
                <w:noProof/>
                <w:webHidden/>
              </w:rPr>
              <w:fldChar w:fldCharType="separate"/>
            </w:r>
            <w:r w:rsidR="002140CB">
              <w:rPr>
                <w:noProof/>
                <w:webHidden/>
              </w:rPr>
              <w:t>9</w:t>
            </w:r>
            <w:r w:rsidR="002140CB">
              <w:rPr>
                <w:noProof/>
                <w:webHidden/>
              </w:rPr>
              <w:fldChar w:fldCharType="end"/>
            </w:r>
          </w:hyperlink>
        </w:p>
        <w:p w14:paraId="2A03EA83" w14:textId="77777777" w:rsidR="002140CB" w:rsidRDefault="00D82E10">
          <w:pPr>
            <w:pStyle w:val="TOC2"/>
            <w:tabs>
              <w:tab w:val="right" w:leader="dot" w:pos="10178"/>
            </w:tabs>
            <w:rPr>
              <w:noProof/>
              <w:sz w:val="22"/>
            </w:rPr>
          </w:pPr>
          <w:hyperlink w:anchor="_Toc35172935" w:history="1">
            <w:r w:rsidR="002140CB" w:rsidRPr="0054592E">
              <w:rPr>
                <w:rStyle w:val="Hyperlink"/>
                <w:noProof/>
              </w:rPr>
              <w:t>PARAMETER AFTER TUNE</w:t>
            </w:r>
            <w:r w:rsidR="002140CB">
              <w:rPr>
                <w:noProof/>
                <w:webHidden/>
              </w:rPr>
              <w:tab/>
            </w:r>
            <w:r w:rsidR="002140CB">
              <w:rPr>
                <w:noProof/>
                <w:webHidden/>
              </w:rPr>
              <w:fldChar w:fldCharType="begin"/>
            </w:r>
            <w:r w:rsidR="002140CB">
              <w:rPr>
                <w:noProof/>
                <w:webHidden/>
              </w:rPr>
              <w:instrText xml:space="preserve"> PAGEREF _Toc35172935 \h </w:instrText>
            </w:r>
            <w:r w:rsidR="002140CB">
              <w:rPr>
                <w:noProof/>
                <w:webHidden/>
              </w:rPr>
            </w:r>
            <w:r w:rsidR="002140CB">
              <w:rPr>
                <w:noProof/>
                <w:webHidden/>
              </w:rPr>
              <w:fldChar w:fldCharType="separate"/>
            </w:r>
            <w:r w:rsidR="002140CB">
              <w:rPr>
                <w:noProof/>
                <w:webHidden/>
              </w:rPr>
              <w:t>10</w:t>
            </w:r>
            <w:r w:rsidR="002140CB">
              <w:rPr>
                <w:noProof/>
                <w:webHidden/>
              </w:rPr>
              <w:fldChar w:fldCharType="end"/>
            </w:r>
          </w:hyperlink>
        </w:p>
        <w:p w14:paraId="73487BA1" w14:textId="77777777" w:rsidR="002140CB" w:rsidRDefault="00D82E10">
          <w:pPr>
            <w:pStyle w:val="TOC2"/>
            <w:tabs>
              <w:tab w:val="right" w:leader="dot" w:pos="10178"/>
            </w:tabs>
            <w:rPr>
              <w:noProof/>
              <w:sz w:val="22"/>
            </w:rPr>
          </w:pPr>
          <w:hyperlink w:anchor="_Toc35172936" w:history="1">
            <w:r w:rsidR="002140CB" w:rsidRPr="0054592E">
              <w:rPr>
                <w:rStyle w:val="Hyperlink"/>
                <w:noProof/>
              </w:rPr>
              <w:t>FREQUENCY RESPONSE BEFORE TUNE (BODE)</w:t>
            </w:r>
            <w:r w:rsidR="002140CB">
              <w:rPr>
                <w:noProof/>
                <w:webHidden/>
              </w:rPr>
              <w:tab/>
            </w:r>
            <w:r w:rsidR="002140CB">
              <w:rPr>
                <w:noProof/>
                <w:webHidden/>
              </w:rPr>
              <w:fldChar w:fldCharType="begin"/>
            </w:r>
            <w:r w:rsidR="002140CB">
              <w:rPr>
                <w:noProof/>
                <w:webHidden/>
              </w:rPr>
              <w:instrText xml:space="preserve"> PAGEREF _Toc35172936 \h </w:instrText>
            </w:r>
            <w:r w:rsidR="002140CB">
              <w:rPr>
                <w:noProof/>
                <w:webHidden/>
              </w:rPr>
            </w:r>
            <w:r w:rsidR="002140CB">
              <w:rPr>
                <w:noProof/>
                <w:webHidden/>
              </w:rPr>
              <w:fldChar w:fldCharType="separate"/>
            </w:r>
            <w:r w:rsidR="002140CB">
              <w:rPr>
                <w:noProof/>
                <w:webHidden/>
              </w:rPr>
              <w:t>10</w:t>
            </w:r>
            <w:r w:rsidR="002140CB">
              <w:rPr>
                <w:noProof/>
                <w:webHidden/>
              </w:rPr>
              <w:fldChar w:fldCharType="end"/>
            </w:r>
          </w:hyperlink>
        </w:p>
        <w:p w14:paraId="3EBBB9BD" w14:textId="77777777" w:rsidR="002140CB" w:rsidRDefault="00D82E10">
          <w:pPr>
            <w:pStyle w:val="TOC2"/>
            <w:tabs>
              <w:tab w:val="right" w:leader="dot" w:pos="10178"/>
            </w:tabs>
            <w:rPr>
              <w:noProof/>
              <w:sz w:val="22"/>
            </w:rPr>
          </w:pPr>
          <w:hyperlink w:anchor="_Toc35172937" w:history="1">
            <w:r w:rsidR="002140CB" w:rsidRPr="0054592E">
              <w:rPr>
                <w:rStyle w:val="Hyperlink"/>
                <w:noProof/>
              </w:rPr>
              <w:t>FREQUENCY RESPONSE AFTER TUNE (BODE)</w:t>
            </w:r>
            <w:r w:rsidR="002140CB">
              <w:rPr>
                <w:noProof/>
                <w:webHidden/>
              </w:rPr>
              <w:tab/>
            </w:r>
            <w:r w:rsidR="002140CB">
              <w:rPr>
                <w:noProof/>
                <w:webHidden/>
              </w:rPr>
              <w:fldChar w:fldCharType="begin"/>
            </w:r>
            <w:r w:rsidR="002140CB">
              <w:rPr>
                <w:noProof/>
                <w:webHidden/>
              </w:rPr>
              <w:instrText xml:space="preserve"> PAGEREF _Toc35172937 \h </w:instrText>
            </w:r>
            <w:r w:rsidR="002140CB">
              <w:rPr>
                <w:noProof/>
                <w:webHidden/>
              </w:rPr>
            </w:r>
            <w:r w:rsidR="002140CB">
              <w:rPr>
                <w:noProof/>
                <w:webHidden/>
              </w:rPr>
              <w:fldChar w:fldCharType="separate"/>
            </w:r>
            <w:r w:rsidR="002140CB">
              <w:rPr>
                <w:noProof/>
                <w:webHidden/>
              </w:rPr>
              <w:t>11</w:t>
            </w:r>
            <w:r w:rsidR="002140CB">
              <w:rPr>
                <w:noProof/>
                <w:webHidden/>
              </w:rPr>
              <w:fldChar w:fldCharType="end"/>
            </w:r>
          </w:hyperlink>
        </w:p>
        <w:p w14:paraId="42D15104" w14:textId="77777777" w:rsidR="002140CB" w:rsidRDefault="00D82E10">
          <w:pPr>
            <w:pStyle w:val="TOC2"/>
            <w:tabs>
              <w:tab w:val="right" w:leader="dot" w:pos="10178"/>
            </w:tabs>
            <w:rPr>
              <w:noProof/>
              <w:sz w:val="22"/>
            </w:rPr>
          </w:pPr>
          <w:hyperlink w:anchor="_Toc35172938" w:history="1">
            <w:r w:rsidR="002140CB" w:rsidRPr="0054592E">
              <w:rPr>
                <w:rStyle w:val="Hyperlink"/>
                <w:noProof/>
              </w:rPr>
              <w:t>SPEED, ACCURACY AND STABILITY (SAS)</w:t>
            </w:r>
            <w:r w:rsidR="002140CB">
              <w:rPr>
                <w:noProof/>
                <w:webHidden/>
              </w:rPr>
              <w:tab/>
            </w:r>
            <w:r w:rsidR="002140CB">
              <w:rPr>
                <w:noProof/>
                <w:webHidden/>
              </w:rPr>
              <w:fldChar w:fldCharType="begin"/>
            </w:r>
            <w:r w:rsidR="002140CB">
              <w:rPr>
                <w:noProof/>
                <w:webHidden/>
              </w:rPr>
              <w:instrText xml:space="preserve"> PAGEREF _Toc35172938 \h </w:instrText>
            </w:r>
            <w:r w:rsidR="002140CB">
              <w:rPr>
                <w:noProof/>
                <w:webHidden/>
              </w:rPr>
            </w:r>
            <w:r w:rsidR="002140CB">
              <w:rPr>
                <w:noProof/>
                <w:webHidden/>
              </w:rPr>
              <w:fldChar w:fldCharType="separate"/>
            </w:r>
            <w:r w:rsidR="002140CB">
              <w:rPr>
                <w:noProof/>
                <w:webHidden/>
              </w:rPr>
              <w:t>11</w:t>
            </w:r>
            <w:r w:rsidR="002140CB">
              <w:rPr>
                <w:noProof/>
                <w:webHidden/>
              </w:rPr>
              <w:fldChar w:fldCharType="end"/>
            </w:r>
          </w:hyperlink>
        </w:p>
        <w:p w14:paraId="731DD99F" w14:textId="77777777" w:rsidR="002140CB" w:rsidRDefault="00D82E10">
          <w:pPr>
            <w:pStyle w:val="TOC1"/>
            <w:tabs>
              <w:tab w:val="right" w:leader="dot" w:pos="10178"/>
            </w:tabs>
            <w:rPr>
              <w:noProof/>
              <w:sz w:val="22"/>
            </w:rPr>
          </w:pPr>
          <w:hyperlink w:anchor="_Toc35172939" w:history="1">
            <w:r w:rsidR="002140CB" w:rsidRPr="0054592E">
              <w:rPr>
                <w:rStyle w:val="Hyperlink"/>
                <w:noProof/>
              </w:rPr>
              <w:t>VERFICATION AND VALIDATION</w:t>
            </w:r>
            <w:r w:rsidR="002140CB">
              <w:rPr>
                <w:noProof/>
                <w:webHidden/>
              </w:rPr>
              <w:tab/>
            </w:r>
            <w:r w:rsidR="002140CB">
              <w:rPr>
                <w:noProof/>
                <w:webHidden/>
              </w:rPr>
              <w:fldChar w:fldCharType="begin"/>
            </w:r>
            <w:r w:rsidR="002140CB">
              <w:rPr>
                <w:noProof/>
                <w:webHidden/>
              </w:rPr>
              <w:instrText xml:space="preserve"> PAGEREF _Toc35172939 \h </w:instrText>
            </w:r>
            <w:r w:rsidR="002140CB">
              <w:rPr>
                <w:noProof/>
                <w:webHidden/>
              </w:rPr>
            </w:r>
            <w:r w:rsidR="002140CB">
              <w:rPr>
                <w:noProof/>
                <w:webHidden/>
              </w:rPr>
              <w:fldChar w:fldCharType="separate"/>
            </w:r>
            <w:r w:rsidR="002140CB">
              <w:rPr>
                <w:noProof/>
                <w:webHidden/>
              </w:rPr>
              <w:t>13</w:t>
            </w:r>
            <w:r w:rsidR="002140CB">
              <w:rPr>
                <w:noProof/>
                <w:webHidden/>
              </w:rPr>
              <w:fldChar w:fldCharType="end"/>
            </w:r>
          </w:hyperlink>
        </w:p>
        <w:p w14:paraId="5B329A6D" w14:textId="77777777" w:rsidR="002140CB" w:rsidRDefault="00D82E10">
          <w:pPr>
            <w:pStyle w:val="TOC2"/>
            <w:tabs>
              <w:tab w:val="right" w:leader="dot" w:pos="10178"/>
            </w:tabs>
            <w:rPr>
              <w:noProof/>
              <w:sz w:val="22"/>
            </w:rPr>
          </w:pPr>
          <w:hyperlink w:anchor="_Toc35172940" w:history="1">
            <w:r w:rsidR="002140CB" w:rsidRPr="0054592E">
              <w:rPr>
                <w:rStyle w:val="Hyperlink"/>
                <w:noProof/>
              </w:rPr>
              <w:t>TEST HARNESS USING SIGNAL BUILDER ON THE PLANT MODEL</w:t>
            </w:r>
            <w:r w:rsidR="002140CB">
              <w:rPr>
                <w:noProof/>
                <w:webHidden/>
              </w:rPr>
              <w:tab/>
            </w:r>
            <w:r w:rsidR="002140CB">
              <w:rPr>
                <w:noProof/>
                <w:webHidden/>
              </w:rPr>
              <w:fldChar w:fldCharType="begin"/>
            </w:r>
            <w:r w:rsidR="002140CB">
              <w:rPr>
                <w:noProof/>
                <w:webHidden/>
              </w:rPr>
              <w:instrText xml:space="preserve"> PAGEREF _Toc35172940 \h </w:instrText>
            </w:r>
            <w:r w:rsidR="002140CB">
              <w:rPr>
                <w:noProof/>
                <w:webHidden/>
              </w:rPr>
            </w:r>
            <w:r w:rsidR="002140CB">
              <w:rPr>
                <w:noProof/>
                <w:webHidden/>
              </w:rPr>
              <w:fldChar w:fldCharType="separate"/>
            </w:r>
            <w:r w:rsidR="002140CB">
              <w:rPr>
                <w:noProof/>
                <w:webHidden/>
              </w:rPr>
              <w:t>13</w:t>
            </w:r>
            <w:r w:rsidR="002140CB">
              <w:rPr>
                <w:noProof/>
                <w:webHidden/>
              </w:rPr>
              <w:fldChar w:fldCharType="end"/>
            </w:r>
          </w:hyperlink>
        </w:p>
        <w:p w14:paraId="193912B0" w14:textId="03C1499F" w:rsidR="00CE5C28" w:rsidRDefault="00CE5C28">
          <w:r>
            <w:rPr>
              <w:b/>
              <w:bCs/>
              <w:noProof/>
            </w:rPr>
            <w:fldChar w:fldCharType="end"/>
          </w:r>
        </w:p>
      </w:sdtContent>
    </w:sdt>
    <w:p w14:paraId="04617618" w14:textId="77777777" w:rsidR="00CE5C28" w:rsidRDefault="00CE5C28">
      <w:pPr>
        <w:spacing w:after="200"/>
        <w:rPr>
          <w:rFonts w:asciiTheme="majorHAnsi" w:eastAsia="Times New Roman" w:hAnsiTheme="majorHAnsi" w:cs="Times New Roman"/>
          <w:b/>
          <w:caps/>
          <w:sz w:val="100"/>
          <w:szCs w:val="40"/>
        </w:rPr>
      </w:pPr>
      <w:r>
        <w:br w:type="page"/>
      </w:r>
    </w:p>
    <w:p w14:paraId="6654BB74" w14:textId="0951060A" w:rsidR="004B7E44" w:rsidRDefault="003C3419" w:rsidP="003C3419">
      <w:pPr>
        <w:pStyle w:val="Title"/>
        <w:jc w:val="center"/>
        <w:rPr>
          <w:sz w:val="60"/>
        </w:rPr>
      </w:pPr>
      <w:r w:rsidRPr="003C3419">
        <w:rPr>
          <w:sz w:val="60"/>
          <w:szCs w:val="56"/>
        </w:rPr>
        <w:lastRenderedPageBreak/>
        <w:t>LONGITUDINAL VEHICLE DYNAMICS</w:t>
      </w:r>
      <w:r>
        <w:rPr>
          <w:sz w:val="60"/>
          <w:szCs w:val="56"/>
        </w:rPr>
        <w:t>:</w:t>
      </w:r>
      <w:r>
        <w:rPr>
          <w:sz w:val="60"/>
        </w:rPr>
        <w:t xml:space="preserve"> </w:t>
      </w:r>
      <w:r w:rsidRPr="003C3419">
        <w:rPr>
          <w:sz w:val="60"/>
        </w:rPr>
        <w:t>REVERSE ASSIST</w:t>
      </w:r>
    </w:p>
    <w:p w14:paraId="303E051F" w14:textId="77777777" w:rsidR="003C3419" w:rsidRDefault="003C3419" w:rsidP="003C3419">
      <w:pPr>
        <w:pStyle w:val="Heading1"/>
      </w:pPr>
    </w:p>
    <w:p w14:paraId="10626488" w14:textId="0DC5B3A4" w:rsidR="003C3419" w:rsidRDefault="00DE3CA6" w:rsidP="003C3419">
      <w:pPr>
        <w:pStyle w:val="Heading1"/>
      </w:pPr>
      <w:bookmarkStart w:id="1" w:name="_Toc35172927"/>
      <w:r>
        <w:rPr>
          <w:noProof/>
        </w:rPr>
        <w:drawing>
          <wp:anchor distT="0" distB="0" distL="114300" distR="114300" simplePos="0" relativeHeight="251666432" behindDoc="0" locked="0" layoutInCell="1" allowOverlap="1" wp14:anchorId="5C2AA092" wp14:editId="5277BBD2">
            <wp:simplePos x="0" y="0"/>
            <wp:positionH relativeFrom="column">
              <wp:posOffset>2306955</wp:posOffset>
            </wp:positionH>
            <wp:positionV relativeFrom="paragraph">
              <wp:posOffset>664845</wp:posOffset>
            </wp:positionV>
            <wp:extent cx="1371600" cy="2190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3419">
        <w:t>PLANT MODELLING</w:t>
      </w:r>
      <w:bookmarkEnd w:id="1"/>
    </w:p>
    <w:p w14:paraId="1840FFA6" w14:textId="54604F0E" w:rsidR="00DE3CA6" w:rsidRDefault="00DE3CA6" w:rsidP="00DE3CA6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9C50300" wp14:editId="0D384CB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314950" cy="22479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The vehicle is moving in the reverse direction after the reverse assist feature has been activated</w:t>
      </w:r>
    </w:p>
    <w:p w14:paraId="5FAD0B91" w14:textId="0440B5AA" w:rsidR="002616A5" w:rsidRDefault="002616A5" w:rsidP="00DE3CA6">
      <w:pPr>
        <w:pStyle w:val="ListParagraph"/>
        <w:numPr>
          <w:ilvl w:val="0"/>
          <w:numId w:val="7"/>
        </w:numPr>
      </w:pPr>
      <w:r>
        <w:t>Vehicle will be assisted by the driving force from the motor</w:t>
      </w:r>
    </w:p>
    <w:p w14:paraId="7043D9DF" w14:textId="6FBAF723" w:rsidR="009C1626" w:rsidRDefault="009C1626" w:rsidP="00DE3CA6">
      <w:pPr>
        <w:pStyle w:val="ListParagraph"/>
        <w:numPr>
          <w:ilvl w:val="0"/>
          <w:numId w:val="7"/>
        </w:numPr>
      </w:pPr>
      <w:r>
        <w:t>The motor used here is the DC motor for an electric vehicle</w:t>
      </w:r>
    </w:p>
    <w:p w14:paraId="2C5C65D2" w14:textId="5AED3C40" w:rsidR="009C1626" w:rsidRDefault="009C1626" w:rsidP="00DE3CA6">
      <w:pPr>
        <w:pStyle w:val="ListParagraph"/>
        <w:numPr>
          <w:ilvl w:val="0"/>
          <w:numId w:val="7"/>
        </w:numPr>
      </w:pPr>
      <w:r>
        <w:t>Throttle and the braking will be mapped according to the reverse speed for the feature</w:t>
      </w:r>
    </w:p>
    <w:p w14:paraId="01F08C3D" w14:textId="6A8141E5" w:rsidR="002616A5" w:rsidRDefault="002616A5" w:rsidP="00DE3CA6">
      <w:pPr>
        <w:pStyle w:val="ListParagraph"/>
        <w:numPr>
          <w:ilvl w:val="0"/>
          <w:numId w:val="7"/>
        </w:numPr>
      </w:pPr>
      <w:r>
        <w:t>However the rolling resistance(Rr) will provide some opposite forces to the driving force</w:t>
      </w:r>
    </w:p>
    <w:p w14:paraId="0FBBE611" w14:textId="77777777" w:rsidR="00560F36" w:rsidRDefault="002616A5" w:rsidP="00560F36">
      <w:pPr>
        <w:pStyle w:val="ListParagraph"/>
        <w:numPr>
          <w:ilvl w:val="0"/>
          <w:numId w:val="7"/>
        </w:numPr>
      </w:pPr>
      <w:r>
        <w:t>Mass of the vehicle will change according to the segment</w:t>
      </w:r>
    </w:p>
    <w:p w14:paraId="66A6838F" w14:textId="3675E22F" w:rsidR="009F70F0" w:rsidRDefault="009F70F0" w:rsidP="00560F36">
      <w:pPr>
        <w:pStyle w:val="ListParagraph"/>
        <w:numPr>
          <w:ilvl w:val="0"/>
          <w:numId w:val="7"/>
        </w:numPr>
      </w:pPr>
      <w:r>
        <w:t>The torque disturbance will vary depending on the vehicle with different powertrains</w:t>
      </w:r>
    </w:p>
    <w:p w14:paraId="03F3FBAE" w14:textId="49B32B5F" w:rsidR="009F70F0" w:rsidRPr="00560F36" w:rsidRDefault="00560F36" w:rsidP="00560F36">
      <w:pPr>
        <w:rPr>
          <w:szCs w:val="28"/>
        </w:rPr>
      </w:pPr>
      <w:r>
        <w:rPr>
          <w:szCs w:val="28"/>
        </w:rPr>
        <w:t>However, for</w:t>
      </w:r>
      <w:r w:rsidR="009F70F0" w:rsidRPr="00560F36">
        <w:rPr>
          <w:szCs w:val="28"/>
        </w:rPr>
        <w:t xml:space="preserve"> each segment, equation and the transfer function will be same. Following are the considered parameters and disturbances in the model</w:t>
      </w:r>
      <w:r w:rsidRPr="00560F36">
        <w:rPr>
          <w:szCs w:val="28"/>
        </w:rPr>
        <w:t>:</w:t>
      </w:r>
    </w:p>
    <w:p w14:paraId="355ECB33" w14:textId="20F2BE62" w:rsidR="00560F36" w:rsidRDefault="00560F36" w:rsidP="00560F36">
      <w:pPr>
        <w:pStyle w:val="ListParagraph"/>
        <w:numPr>
          <w:ilvl w:val="0"/>
          <w:numId w:val="13"/>
        </w:numPr>
      </w:pPr>
      <w:r>
        <w:t>Mass of the vehicle (m)</w:t>
      </w:r>
    </w:p>
    <w:p w14:paraId="177FE7F7" w14:textId="52C18BEF" w:rsidR="00560F36" w:rsidRDefault="00560F36" w:rsidP="00560F36">
      <w:pPr>
        <w:pStyle w:val="ListParagraph"/>
        <w:numPr>
          <w:ilvl w:val="0"/>
          <w:numId w:val="13"/>
        </w:numPr>
      </w:pPr>
      <w:r>
        <w:t>Rolling resistance coefficient (Rr)</w:t>
      </w:r>
    </w:p>
    <w:p w14:paraId="1B7E6C4D" w14:textId="0F689AE1" w:rsidR="00560F36" w:rsidRDefault="00560F36" w:rsidP="00560F36">
      <w:pPr>
        <w:pStyle w:val="ListParagraph"/>
        <w:numPr>
          <w:ilvl w:val="0"/>
          <w:numId w:val="13"/>
        </w:numPr>
      </w:pPr>
      <w:r>
        <w:t>Torque Disturbance (Td)</w:t>
      </w:r>
    </w:p>
    <w:p w14:paraId="3B0A61B6" w14:textId="6CC2534F" w:rsidR="00560F36" w:rsidRDefault="00560F36" w:rsidP="00560F36">
      <w:pPr>
        <w:pStyle w:val="ListParagraph"/>
        <w:numPr>
          <w:ilvl w:val="0"/>
          <w:numId w:val="13"/>
        </w:numPr>
      </w:pPr>
      <w:r>
        <w:t xml:space="preserve">Equation: </w:t>
      </w:r>
      <w:proofErr w:type="spellStart"/>
      <w:r>
        <w:t>Fd</w:t>
      </w:r>
      <w:proofErr w:type="spellEnd"/>
      <w:r>
        <w:t xml:space="preserve"> – Fr = ma</w:t>
      </w:r>
    </w:p>
    <w:p w14:paraId="775E03BD" w14:textId="5D20EA18" w:rsidR="00560F36" w:rsidRDefault="00560F36" w:rsidP="00560F36">
      <w:pPr>
        <w:pStyle w:val="ListParagraph"/>
      </w:pPr>
      <w:proofErr w:type="gramStart"/>
      <w:r>
        <w:t>where</w:t>
      </w:r>
      <w:proofErr w:type="gramEnd"/>
      <w:r>
        <w:t xml:space="preserve">, </w:t>
      </w:r>
      <w:proofErr w:type="spellStart"/>
      <w:r>
        <w:t>Fd</w:t>
      </w:r>
      <w:proofErr w:type="spellEnd"/>
      <w:r>
        <w:t>: Driving Force</w:t>
      </w:r>
    </w:p>
    <w:p w14:paraId="66223B45" w14:textId="61E2F9A8" w:rsidR="00560F36" w:rsidRDefault="00560F36" w:rsidP="00560F36">
      <w:pPr>
        <w:pStyle w:val="ListParagraph"/>
      </w:pPr>
      <w:r>
        <w:t xml:space="preserve">       Fr: Rolling resistance force</w:t>
      </w:r>
    </w:p>
    <w:p w14:paraId="4A48B20A" w14:textId="6C0F5AD4" w:rsidR="00560F36" w:rsidRDefault="00560F36" w:rsidP="00560F36">
      <w:pPr>
        <w:pStyle w:val="ListParagraph"/>
      </w:pPr>
      <w:r>
        <w:t xml:space="preserve">       </w:t>
      </w:r>
      <w:proofErr w:type="gramStart"/>
      <w:r>
        <w:t>a</w:t>
      </w:r>
      <w:proofErr w:type="gramEnd"/>
      <w:r>
        <w:t>: Acceleration of the vehicle</w:t>
      </w:r>
    </w:p>
    <w:p w14:paraId="559A3709" w14:textId="77777777" w:rsidR="00161D1A" w:rsidRDefault="00161D1A" w:rsidP="00560F36">
      <w:pPr>
        <w:pStyle w:val="ListParagraph"/>
      </w:pPr>
    </w:p>
    <w:p w14:paraId="183E2F29" w14:textId="5F6C26A3" w:rsidR="00161D1A" w:rsidRPr="00161D1A" w:rsidRDefault="00161D1A" w:rsidP="00161D1A">
      <w:pPr>
        <w:pStyle w:val="Subtitle"/>
        <w:rPr>
          <w:sz w:val="36"/>
          <w:szCs w:val="36"/>
        </w:rPr>
      </w:pPr>
      <w:r>
        <w:rPr>
          <w:sz w:val="36"/>
          <w:szCs w:val="36"/>
        </w:rPr>
        <w:lastRenderedPageBreak/>
        <w:t>SIMULINK MODEL</w:t>
      </w:r>
    </w:p>
    <w:p w14:paraId="1E33E563" w14:textId="265D2576" w:rsidR="00DE3CA6" w:rsidRDefault="00562042" w:rsidP="00DE3CA6">
      <w:r w:rsidRPr="00562042">
        <w:rPr>
          <w:noProof/>
        </w:rPr>
        <w:drawing>
          <wp:inline distT="0" distB="0" distL="0" distR="0" wp14:anchorId="2677A9AE" wp14:editId="78F439CE">
            <wp:extent cx="5998713" cy="4089400"/>
            <wp:effectExtent l="190500" t="190500" r="193040" b="196850"/>
            <wp:docPr id="15" name="Picture 15" descr="C:\Users\prachurjyas1\Downloads\OneDrive_1_3-12-2020\SLCT\SLCT\dcmotor_pid_html_files\image-005-s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achurjyas1\Downloads\OneDrive_1_3-12-2020\SLCT\SLCT\dcmotor_pid_html_files\image-005-s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039" cy="4093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C88B5" w14:textId="09B56FAF" w:rsidR="00715394" w:rsidRPr="00715394" w:rsidRDefault="00715394" w:rsidP="00715394">
      <w:pPr>
        <w:pStyle w:val="Subtitle"/>
        <w:rPr>
          <w:sz w:val="36"/>
          <w:szCs w:val="36"/>
        </w:rPr>
      </w:pPr>
      <w:r>
        <w:rPr>
          <w:sz w:val="36"/>
          <w:szCs w:val="36"/>
        </w:rPr>
        <w:t>PLANT MODEL</w:t>
      </w:r>
    </w:p>
    <w:p w14:paraId="141E9767" w14:textId="7077CD13" w:rsidR="00715394" w:rsidRDefault="00715394" w:rsidP="00715394">
      <w:r w:rsidRPr="00715394">
        <w:rPr>
          <w:noProof/>
        </w:rPr>
        <w:drawing>
          <wp:inline distT="0" distB="0" distL="0" distR="0" wp14:anchorId="230E2465" wp14:editId="017E9F75">
            <wp:extent cx="5944602" cy="1102936"/>
            <wp:effectExtent l="190500" t="190500" r="189865" b="193040"/>
            <wp:docPr id="32" name="Picture 32" descr="C:\Users\prachurjyas1\Downloads\OneDrive_1_3-12-2020\SLCT\SLCT\dcmotor_pid_html_files\image-008-s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churjyas1\Downloads\OneDrive_1_3-12-2020\SLCT\SLCT\dcmotor_pid_html_files\image-008-s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906" cy="1107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7FEC1" w14:textId="77777777" w:rsidR="00715394" w:rsidRPr="00715394" w:rsidRDefault="00715394" w:rsidP="00715394">
      <w:pPr>
        <w:pStyle w:val="Subtitle"/>
        <w:rPr>
          <w:sz w:val="36"/>
          <w:szCs w:val="36"/>
        </w:rPr>
      </w:pPr>
    </w:p>
    <w:p w14:paraId="2106EA23" w14:textId="77777777" w:rsidR="00161D1A" w:rsidRPr="00DE3CA6" w:rsidRDefault="00161D1A" w:rsidP="00DE3CA6"/>
    <w:p w14:paraId="6E6685A6" w14:textId="4A5AD033" w:rsidR="00DE3CA6" w:rsidRDefault="00D7139D" w:rsidP="00D7139D">
      <w:pPr>
        <w:pStyle w:val="Heading1"/>
      </w:pPr>
      <w:bookmarkStart w:id="2" w:name="_Toc35172928"/>
      <w:r>
        <w:t>ANALYSIS</w:t>
      </w:r>
      <w:bookmarkEnd w:id="2"/>
    </w:p>
    <w:p w14:paraId="78DBE0CB" w14:textId="7A311BAF" w:rsidR="00F075C2" w:rsidRDefault="00F075C2" w:rsidP="00F075C2">
      <w:r>
        <w:t>Vehicle moving in reverse direction will have a limit of up to 20 km/h. The air drag will not be affected as the speed is very low. However, the rolling resistance will be in effect for all time.</w:t>
      </w:r>
    </w:p>
    <w:p w14:paraId="5147B679" w14:textId="1A6BE385" w:rsidR="00ED4BC1" w:rsidRPr="00560F36" w:rsidRDefault="00ED4BC1" w:rsidP="00ED4BC1">
      <w:pPr>
        <w:rPr>
          <w:b/>
        </w:rPr>
      </w:pPr>
      <w:r w:rsidRPr="00560F36">
        <w:rPr>
          <w:b/>
        </w:rPr>
        <w:t>FOR A VEHICLE IN HATCHBACK SEGMENT</w:t>
      </w:r>
    </w:p>
    <w:p w14:paraId="47301394" w14:textId="1F5AA39D" w:rsidR="00ED4BC1" w:rsidRDefault="00ED4BC1" w:rsidP="00ED4BC1">
      <w:pPr>
        <w:pStyle w:val="ListParagraph"/>
        <w:numPr>
          <w:ilvl w:val="0"/>
          <w:numId w:val="11"/>
        </w:numPr>
      </w:pPr>
      <w:r>
        <w:t>Mass(m) = 1200 kg</w:t>
      </w:r>
    </w:p>
    <w:p w14:paraId="7E97498D" w14:textId="3BDD37A5" w:rsidR="00ED4BC1" w:rsidRDefault="00ED4BC1" w:rsidP="00ED4BC1">
      <w:pPr>
        <w:pStyle w:val="ListParagraph"/>
        <w:numPr>
          <w:ilvl w:val="0"/>
          <w:numId w:val="11"/>
        </w:numPr>
      </w:pPr>
      <w:r>
        <w:lastRenderedPageBreak/>
        <w:t>Rolling resistance</w:t>
      </w:r>
      <w:r w:rsidR="009F70F0">
        <w:t xml:space="preserve"> </w:t>
      </w:r>
      <w:r w:rsidR="00F075C2">
        <w:t>Coefficient</w:t>
      </w:r>
      <w:r w:rsidR="009F70F0">
        <w:t xml:space="preserve">(Rr) </w:t>
      </w:r>
      <w:r>
        <w:t xml:space="preserve">= </w:t>
      </w:r>
      <w:r w:rsidR="00F075C2">
        <w:t>0.01</w:t>
      </w:r>
    </w:p>
    <w:p w14:paraId="55E54962" w14:textId="0CF941DA" w:rsidR="00F075C2" w:rsidRDefault="009F70F0" w:rsidP="00704FA7">
      <w:pPr>
        <w:pStyle w:val="ListParagraph"/>
        <w:numPr>
          <w:ilvl w:val="0"/>
          <w:numId w:val="11"/>
        </w:numPr>
      </w:pPr>
      <w:r>
        <w:t>Torque Disturbance(Td) = 0.12</w:t>
      </w:r>
    </w:p>
    <w:p w14:paraId="516001AA" w14:textId="24F01A01" w:rsidR="000614EF" w:rsidRDefault="000614EF" w:rsidP="000614EF">
      <w:r w:rsidRPr="000614EF">
        <w:rPr>
          <w:noProof/>
        </w:rPr>
        <w:drawing>
          <wp:inline distT="0" distB="0" distL="0" distR="0" wp14:anchorId="679EA6A3" wp14:editId="5A080FA8">
            <wp:extent cx="5975350" cy="1175567"/>
            <wp:effectExtent l="190500" t="190500" r="196850" b="196215"/>
            <wp:docPr id="16" name="Picture 16" descr="D:\KPIT\Class\ML3\hb_s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PIT\Class\ML3\hb_se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26" cy="11795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97B77D" w14:textId="5C0C4CE1" w:rsidR="00704FA7" w:rsidRDefault="00704FA7" w:rsidP="00704FA7">
      <w:pPr>
        <w:rPr>
          <w:b/>
        </w:rPr>
      </w:pPr>
      <w:r>
        <w:rPr>
          <w:b/>
        </w:rPr>
        <w:t>FOR A VEHICLE IN SEDAN SEGMENT</w:t>
      </w:r>
    </w:p>
    <w:p w14:paraId="4C0895D0" w14:textId="235CF500" w:rsidR="00704FA7" w:rsidRDefault="00704FA7" w:rsidP="00704FA7">
      <w:pPr>
        <w:pStyle w:val="ListParagraph"/>
        <w:numPr>
          <w:ilvl w:val="0"/>
          <w:numId w:val="14"/>
        </w:numPr>
      </w:pPr>
      <w:r>
        <w:t>Mass(m) = 1700 kg</w:t>
      </w:r>
    </w:p>
    <w:p w14:paraId="00681792" w14:textId="0610C59C" w:rsidR="00704FA7" w:rsidRDefault="00704FA7" w:rsidP="00704FA7">
      <w:pPr>
        <w:pStyle w:val="ListParagraph"/>
        <w:numPr>
          <w:ilvl w:val="0"/>
          <w:numId w:val="14"/>
        </w:numPr>
      </w:pPr>
      <w:r>
        <w:t>Rolling resistance Coefficient(Rr) = 0.02</w:t>
      </w:r>
    </w:p>
    <w:p w14:paraId="05064185" w14:textId="57E223D3" w:rsidR="00704FA7" w:rsidRDefault="00704FA7" w:rsidP="00704FA7">
      <w:pPr>
        <w:pStyle w:val="ListParagraph"/>
        <w:numPr>
          <w:ilvl w:val="0"/>
          <w:numId w:val="14"/>
        </w:numPr>
      </w:pPr>
      <w:r>
        <w:t>Torque Disturbance(Td) = 0.32</w:t>
      </w:r>
    </w:p>
    <w:p w14:paraId="19854CCA" w14:textId="3E75B534" w:rsidR="00DE7124" w:rsidRDefault="00DE7124" w:rsidP="00DE7124">
      <w:r w:rsidRPr="00DE7124">
        <w:rPr>
          <w:noProof/>
        </w:rPr>
        <w:drawing>
          <wp:inline distT="0" distB="0" distL="0" distR="0" wp14:anchorId="20B45100" wp14:editId="49C5DFEF">
            <wp:extent cx="5975350" cy="1104551"/>
            <wp:effectExtent l="190500" t="190500" r="196850" b="191135"/>
            <wp:docPr id="17" name="Picture 17" descr="D:\KPIT\Class\ML3\sedan_s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PIT\Class\ML3\sedan_se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531" cy="1116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6991A7" w14:textId="26E47199" w:rsidR="00704FA7" w:rsidRDefault="00704FA7" w:rsidP="00704FA7">
      <w:pPr>
        <w:rPr>
          <w:b/>
        </w:rPr>
      </w:pPr>
      <w:r>
        <w:rPr>
          <w:b/>
        </w:rPr>
        <w:t>FOR A VEHICLE IN SUV SEGMENT</w:t>
      </w:r>
    </w:p>
    <w:p w14:paraId="21059839" w14:textId="390AD41E" w:rsidR="00704FA7" w:rsidRDefault="00704FA7" w:rsidP="00704FA7">
      <w:pPr>
        <w:pStyle w:val="ListParagraph"/>
        <w:numPr>
          <w:ilvl w:val="0"/>
          <w:numId w:val="14"/>
        </w:numPr>
      </w:pPr>
      <w:r>
        <w:t>Mass(m) = 2500 kg</w:t>
      </w:r>
    </w:p>
    <w:p w14:paraId="6EAD9367" w14:textId="755A098C" w:rsidR="00704FA7" w:rsidRDefault="00704FA7" w:rsidP="00704FA7">
      <w:pPr>
        <w:pStyle w:val="ListParagraph"/>
        <w:numPr>
          <w:ilvl w:val="0"/>
          <w:numId w:val="14"/>
        </w:numPr>
      </w:pPr>
      <w:r>
        <w:t>Rolling resistance Coefficient(Rr) = 0.07</w:t>
      </w:r>
    </w:p>
    <w:p w14:paraId="13FCC850" w14:textId="49AB0C8D" w:rsidR="00704FA7" w:rsidRDefault="00704FA7" w:rsidP="00704FA7">
      <w:pPr>
        <w:pStyle w:val="ListParagraph"/>
        <w:numPr>
          <w:ilvl w:val="0"/>
          <w:numId w:val="14"/>
        </w:numPr>
      </w:pPr>
      <w:r>
        <w:t>Torque Disturbance(Td) = 0.48</w:t>
      </w:r>
    </w:p>
    <w:p w14:paraId="420D64DA" w14:textId="79FE25B3" w:rsidR="00DE7124" w:rsidRDefault="00DE7124" w:rsidP="00DE7124">
      <w:r w:rsidRPr="00DE7124">
        <w:rPr>
          <w:noProof/>
        </w:rPr>
        <w:drawing>
          <wp:inline distT="0" distB="0" distL="0" distR="0" wp14:anchorId="02EE3DBF" wp14:editId="2614CE92">
            <wp:extent cx="6000750" cy="1137326"/>
            <wp:effectExtent l="190500" t="190500" r="190500" b="196215"/>
            <wp:docPr id="18" name="Picture 18" descr="D:\KPIT\Class\ML3\suv_s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PIT\Class\ML3\suv_seg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805" cy="1145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1BD961" w14:textId="0D12B9D5" w:rsidR="00704FA7" w:rsidRDefault="00704FA7" w:rsidP="00704FA7">
      <w:pPr>
        <w:rPr>
          <w:b/>
        </w:rPr>
      </w:pPr>
      <w:r>
        <w:rPr>
          <w:b/>
        </w:rPr>
        <w:t>FOR A VEHICLE IN TRUCK SEGMENT</w:t>
      </w:r>
    </w:p>
    <w:p w14:paraId="556F40C5" w14:textId="77777777" w:rsidR="00704FA7" w:rsidRDefault="00704FA7" w:rsidP="00704FA7">
      <w:pPr>
        <w:pStyle w:val="ListParagraph"/>
        <w:numPr>
          <w:ilvl w:val="0"/>
          <w:numId w:val="14"/>
        </w:numPr>
      </w:pPr>
      <w:r>
        <w:t>Mass(m) = 1700 kg</w:t>
      </w:r>
    </w:p>
    <w:p w14:paraId="281499F0" w14:textId="6D3D7027" w:rsidR="00704FA7" w:rsidRDefault="00704FA7" w:rsidP="00704FA7">
      <w:pPr>
        <w:pStyle w:val="ListParagraph"/>
        <w:numPr>
          <w:ilvl w:val="0"/>
          <w:numId w:val="14"/>
        </w:numPr>
      </w:pPr>
      <w:r>
        <w:t>Rolling resistance Coefficient(Rr) = 0.2</w:t>
      </w:r>
    </w:p>
    <w:p w14:paraId="396253E5" w14:textId="278D6135" w:rsidR="00704FA7" w:rsidRPr="00704FA7" w:rsidRDefault="00704FA7" w:rsidP="00704FA7">
      <w:pPr>
        <w:pStyle w:val="ListParagraph"/>
        <w:numPr>
          <w:ilvl w:val="0"/>
          <w:numId w:val="14"/>
        </w:numPr>
      </w:pPr>
      <w:r>
        <w:t>Torque Disturbance(Td) = 0.63</w:t>
      </w:r>
    </w:p>
    <w:p w14:paraId="24E6CDFB" w14:textId="70F14C3B" w:rsidR="00704FA7" w:rsidRPr="00704FA7" w:rsidRDefault="00DE7124" w:rsidP="00704FA7">
      <w:r w:rsidRPr="00DE7124">
        <w:rPr>
          <w:noProof/>
        </w:rPr>
        <w:lastRenderedPageBreak/>
        <w:drawing>
          <wp:inline distT="0" distB="0" distL="0" distR="0" wp14:anchorId="30A6E09C" wp14:editId="376AA2C9">
            <wp:extent cx="6007100" cy="993044"/>
            <wp:effectExtent l="190500" t="190500" r="184150" b="188595"/>
            <wp:docPr id="20" name="Picture 20" descr="D:\KPIT\Class\ML3\truck_s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PIT\Class\ML3\truck_seg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30" cy="10001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55B74D" w14:textId="041EC951" w:rsidR="00F075C2" w:rsidRDefault="00F075C2" w:rsidP="004B6F01"/>
    <w:p w14:paraId="646323A1" w14:textId="08F900A2" w:rsidR="00D7139D" w:rsidRDefault="00964949" w:rsidP="00D7139D">
      <w:pPr>
        <w:pStyle w:val="Heading1"/>
      </w:pPr>
      <w:bookmarkStart w:id="3" w:name="_Toc35172929"/>
      <w:r>
        <w:t>ENVIRONMENTAL SCENARIOS</w:t>
      </w:r>
      <w:bookmarkEnd w:id="3"/>
      <w:r>
        <w:t xml:space="preserve"> </w:t>
      </w:r>
    </w:p>
    <w:p w14:paraId="5125E791" w14:textId="1D7EDF43" w:rsidR="00EB4D6F" w:rsidRDefault="00F0460C" w:rsidP="00F0460C">
      <w:pPr>
        <w:pStyle w:val="ListParagraph"/>
        <w:numPr>
          <w:ilvl w:val="0"/>
          <w:numId w:val="10"/>
        </w:numPr>
      </w:pPr>
      <w:r>
        <w:t xml:space="preserve">The rolling resistance can change due to </w:t>
      </w:r>
      <w:r w:rsidR="009F70F0">
        <w:t>the size of the wheels of the vehicles</w:t>
      </w:r>
    </w:p>
    <w:p w14:paraId="2F9FB8BC" w14:textId="7B63273A" w:rsidR="009F70F0" w:rsidRDefault="009F70F0" w:rsidP="00F0460C">
      <w:pPr>
        <w:pStyle w:val="ListParagraph"/>
        <w:numPr>
          <w:ilvl w:val="0"/>
          <w:numId w:val="10"/>
        </w:numPr>
      </w:pPr>
      <w:r>
        <w:t>Lighter the vehicles, lower will be the rolling resistance</w:t>
      </w:r>
    </w:p>
    <w:p w14:paraId="1A2AEA17" w14:textId="62848DC7" w:rsidR="009F70F0" w:rsidRDefault="009F70F0" w:rsidP="00F0460C">
      <w:pPr>
        <w:pStyle w:val="ListParagraph"/>
        <w:numPr>
          <w:ilvl w:val="0"/>
          <w:numId w:val="10"/>
        </w:numPr>
      </w:pPr>
      <w:r>
        <w:t>For hatchba</w:t>
      </w:r>
      <w:r w:rsidR="00704FA7">
        <w:t>ck weighing around 1200-1300 kg</w:t>
      </w:r>
      <w:r>
        <w:t>, the rolling resistance will be considered as 0.01 as their wheel radius is slightly smaller</w:t>
      </w:r>
    </w:p>
    <w:p w14:paraId="661F977B" w14:textId="3848FAE5" w:rsidR="00560F36" w:rsidRDefault="00560F36" w:rsidP="00560F36">
      <w:pPr>
        <w:pStyle w:val="ListParagraph"/>
        <w:numPr>
          <w:ilvl w:val="0"/>
          <w:numId w:val="10"/>
        </w:numPr>
      </w:pPr>
      <w:r>
        <w:t>For sedan weighing around 1700-18</w:t>
      </w:r>
      <w:r w:rsidR="00704FA7">
        <w:t>00 kg</w:t>
      </w:r>
      <w:r>
        <w:t xml:space="preserve">, the rolling resistance will be considered as 0.02 as their wheel radius is slightly larger </w:t>
      </w:r>
      <w:r w:rsidR="00704FA7">
        <w:t>than</w:t>
      </w:r>
      <w:r>
        <w:t xml:space="preserve"> hatchback</w:t>
      </w:r>
    </w:p>
    <w:p w14:paraId="26AF2DB5" w14:textId="5EF3241E" w:rsidR="00560F36" w:rsidRDefault="00560F36" w:rsidP="00560F36">
      <w:pPr>
        <w:pStyle w:val="ListParagraph"/>
        <w:numPr>
          <w:ilvl w:val="0"/>
          <w:numId w:val="10"/>
        </w:numPr>
      </w:pPr>
      <w:r>
        <w:t xml:space="preserve">For </w:t>
      </w:r>
      <w:r w:rsidR="00704FA7">
        <w:t>SUV</w:t>
      </w:r>
      <w:r>
        <w:t xml:space="preserve"> weighing around 2500-27</w:t>
      </w:r>
      <w:r w:rsidR="00704FA7">
        <w:t>00 kg</w:t>
      </w:r>
      <w:r>
        <w:t>, the rolling resistance will be considered as 0.07 as their wheel radius is large</w:t>
      </w:r>
    </w:p>
    <w:p w14:paraId="24C7476C" w14:textId="66AB69D2" w:rsidR="00560F36" w:rsidRDefault="00560F36" w:rsidP="00560F36">
      <w:pPr>
        <w:pStyle w:val="ListParagraph"/>
        <w:numPr>
          <w:ilvl w:val="0"/>
          <w:numId w:val="10"/>
        </w:numPr>
      </w:pPr>
      <w:r>
        <w:t xml:space="preserve">For </w:t>
      </w:r>
      <w:r w:rsidR="00704FA7">
        <w:t>truck</w:t>
      </w:r>
      <w:r>
        <w:t xml:space="preserve"> weighing around 5000-55</w:t>
      </w:r>
      <w:r w:rsidR="00704FA7">
        <w:t>00 kg</w:t>
      </w:r>
      <w:r>
        <w:t>, the rolling resis</w:t>
      </w:r>
      <w:r w:rsidR="00704FA7">
        <w:t>tance will be considered as 0.2</w:t>
      </w:r>
      <w:r>
        <w:t xml:space="preserve"> as their wheel radius is </w:t>
      </w:r>
      <w:r w:rsidR="00704FA7">
        <w:t>very large</w:t>
      </w:r>
    </w:p>
    <w:p w14:paraId="24407F42" w14:textId="77777777" w:rsidR="00560F36" w:rsidRDefault="00560F36" w:rsidP="00704FA7">
      <w:pPr>
        <w:pStyle w:val="ListParagraph"/>
      </w:pPr>
    </w:p>
    <w:p w14:paraId="5CE6C306" w14:textId="77777777" w:rsidR="009F70F0" w:rsidRPr="000C7E14" w:rsidRDefault="009F70F0" w:rsidP="009F70F0"/>
    <w:p w14:paraId="55F0910A" w14:textId="5399EBB7" w:rsidR="00964949" w:rsidRPr="00DE3CA6" w:rsidRDefault="00964949" w:rsidP="00D7139D">
      <w:pPr>
        <w:pStyle w:val="Heading1"/>
      </w:pPr>
      <w:bookmarkStart w:id="4" w:name="_Toc35172930"/>
      <w:r>
        <w:t>DISTURBANCES</w:t>
      </w:r>
      <w:bookmarkEnd w:id="4"/>
    </w:p>
    <w:p w14:paraId="6E59B16D" w14:textId="51258304" w:rsidR="009C1626" w:rsidRDefault="00704FA7" w:rsidP="00DE3CA6">
      <w:r>
        <w:t>TORQUE DISTURBANCE</w:t>
      </w:r>
      <w:r w:rsidR="009C1626">
        <w:t xml:space="preserve"> (Td)</w:t>
      </w:r>
    </w:p>
    <w:p w14:paraId="3637B616" w14:textId="5494CA6D" w:rsidR="009C1626" w:rsidRDefault="00F0460C" w:rsidP="009C1626">
      <w:pPr>
        <w:pStyle w:val="ListParagraph"/>
        <w:numPr>
          <w:ilvl w:val="0"/>
          <w:numId w:val="9"/>
        </w:numPr>
      </w:pPr>
      <w:r>
        <w:t>When the torque varies due to the throttle input by system</w:t>
      </w:r>
      <w:r w:rsidR="009F70F0">
        <w:t xml:space="preserve"> of powertrain</w:t>
      </w:r>
    </w:p>
    <w:p w14:paraId="543D464F" w14:textId="010CFBD4" w:rsidR="00F0460C" w:rsidRDefault="00F0460C" w:rsidP="009C1626">
      <w:pPr>
        <w:pStyle w:val="ListParagraph"/>
        <w:numPr>
          <w:ilvl w:val="0"/>
          <w:numId w:val="9"/>
        </w:numPr>
      </w:pPr>
      <w:r>
        <w:t>The torque change can vary depending on the heating of the system</w:t>
      </w:r>
    </w:p>
    <w:p w14:paraId="38FA9AAF" w14:textId="3363A563" w:rsidR="00F0460C" w:rsidRDefault="00F0460C" w:rsidP="009C1626">
      <w:pPr>
        <w:pStyle w:val="ListParagraph"/>
        <w:numPr>
          <w:ilvl w:val="0"/>
          <w:numId w:val="9"/>
        </w:numPr>
      </w:pPr>
      <w:r>
        <w:t>Output from the load can vary depending on the disturbances factor</w:t>
      </w:r>
    </w:p>
    <w:p w14:paraId="6B26896B" w14:textId="6D8D32E7" w:rsidR="009F70F0" w:rsidRDefault="009F70F0" w:rsidP="009C1626">
      <w:pPr>
        <w:pStyle w:val="ListParagraph"/>
        <w:numPr>
          <w:ilvl w:val="0"/>
          <w:numId w:val="9"/>
        </w:numPr>
      </w:pPr>
      <w:r>
        <w:t>The rolling resistance changes with the weight of the vehicle</w:t>
      </w:r>
    </w:p>
    <w:p w14:paraId="45CA0EF8" w14:textId="77777777" w:rsidR="00161D1A" w:rsidRDefault="00161D1A" w:rsidP="00161D1A">
      <w:pPr>
        <w:pStyle w:val="ListParagraph"/>
      </w:pPr>
    </w:p>
    <w:p w14:paraId="433F9EDD" w14:textId="77777777" w:rsidR="00161D1A" w:rsidRDefault="00161D1A" w:rsidP="00161D1A">
      <w:pPr>
        <w:pStyle w:val="ListParagraph"/>
      </w:pPr>
    </w:p>
    <w:p w14:paraId="15D9CA1B" w14:textId="5F2B17FE" w:rsidR="00704FA7" w:rsidRDefault="00704FA7" w:rsidP="00704FA7">
      <w:pPr>
        <w:pStyle w:val="Heading1"/>
      </w:pPr>
      <w:bookmarkStart w:id="5" w:name="_Toc35172931"/>
      <w:r>
        <w:lastRenderedPageBreak/>
        <w:t>CONTROLLER DESIGN AND VALIDATION</w:t>
      </w:r>
      <w:bookmarkEnd w:id="5"/>
    </w:p>
    <w:p w14:paraId="13444F3B" w14:textId="04B796E1" w:rsidR="00704FA7" w:rsidRDefault="00704FA7" w:rsidP="00704FA7">
      <w:pPr>
        <w:pStyle w:val="Heading2"/>
        <w:rPr>
          <w:sz w:val="40"/>
          <w:szCs w:val="40"/>
        </w:rPr>
      </w:pPr>
      <w:bookmarkStart w:id="6" w:name="_Toc35172932"/>
      <w:r>
        <w:rPr>
          <w:sz w:val="40"/>
          <w:szCs w:val="40"/>
        </w:rPr>
        <w:t>BEFORE STEP PID TUNE</w:t>
      </w:r>
      <w:bookmarkEnd w:id="6"/>
    </w:p>
    <w:p w14:paraId="3013DAA4" w14:textId="4766A5BA" w:rsidR="00704FA7" w:rsidRDefault="00704FA7" w:rsidP="00CE5C28">
      <w:r w:rsidRPr="00704FA7">
        <w:rPr>
          <w:noProof/>
        </w:rPr>
        <w:drawing>
          <wp:inline distT="0" distB="0" distL="0" distR="0" wp14:anchorId="53843993" wp14:editId="1E224D8E">
            <wp:extent cx="6023728" cy="2613564"/>
            <wp:effectExtent l="190500" t="190500" r="186690" b="187325"/>
            <wp:docPr id="1" name="Picture 1" descr="C:\Users\prachurjyas1\Pictures\step_pid_before_tu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churjyas1\Pictures\step_pid_before_tun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48" cy="261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10686" w14:textId="77777777" w:rsidR="00704FA7" w:rsidRDefault="00704FA7" w:rsidP="004B6F01"/>
    <w:p w14:paraId="3B0A498D" w14:textId="6D1486CD" w:rsidR="00704FA7" w:rsidRDefault="00704FA7" w:rsidP="00704FA7">
      <w:pPr>
        <w:pStyle w:val="Heading2"/>
        <w:rPr>
          <w:sz w:val="40"/>
          <w:szCs w:val="40"/>
        </w:rPr>
      </w:pPr>
      <w:bookmarkStart w:id="7" w:name="_Toc35172933"/>
      <w:r>
        <w:rPr>
          <w:sz w:val="40"/>
          <w:szCs w:val="40"/>
        </w:rPr>
        <w:t>AFTER STEP PID TUNE</w:t>
      </w:r>
      <w:bookmarkEnd w:id="7"/>
    </w:p>
    <w:p w14:paraId="14B489BB" w14:textId="02918B31" w:rsidR="00704FA7" w:rsidRDefault="00704FA7" w:rsidP="00CE5C28">
      <w:r w:rsidRPr="00704FA7">
        <w:rPr>
          <w:noProof/>
        </w:rPr>
        <w:drawing>
          <wp:inline distT="0" distB="0" distL="0" distR="0" wp14:anchorId="0976CE88" wp14:editId="58D68655">
            <wp:extent cx="5910606" cy="2585890"/>
            <wp:effectExtent l="190500" t="190500" r="185420" b="195580"/>
            <wp:docPr id="7" name="Picture 7" descr="C:\Users\prachurjyas1\Pictures\step_pid_after_tu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churjyas1\Pictures\step_pid_after_tun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49" cy="25880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A9CCE" w14:textId="77777777" w:rsidR="00704FA7" w:rsidRDefault="00704FA7" w:rsidP="007F122B"/>
    <w:p w14:paraId="31037692" w14:textId="77777777" w:rsidR="004B6F01" w:rsidRPr="007F122B" w:rsidRDefault="004B6F01" w:rsidP="009A4DAE"/>
    <w:p w14:paraId="59941D7B" w14:textId="4AB55AB7" w:rsidR="007F122B" w:rsidRDefault="009A4DAE" w:rsidP="007F122B">
      <w:pPr>
        <w:rPr>
          <w:sz w:val="40"/>
          <w:szCs w:val="40"/>
        </w:rPr>
      </w:pPr>
      <w:r>
        <w:rPr>
          <w:sz w:val="40"/>
          <w:szCs w:val="40"/>
        </w:rPr>
        <w:t>PARAMETER BEFORE TUNE</w:t>
      </w:r>
    </w:p>
    <w:p w14:paraId="4B77B707" w14:textId="15955ABD" w:rsidR="009A4DAE" w:rsidRDefault="009A4DAE" w:rsidP="00673658">
      <w:pPr>
        <w:jc w:val="center"/>
      </w:pPr>
      <w:r w:rsidRPr="009A4DAE">
        <w:rPr>
          <w:noProof/>
        </w:rPr>
        <w:lastRenderedPageBreak/>
        <w:drawing>
          <wp:inline distT="0" distB="0" distL="0" distR="0" wp14:anchorId="360AD078" wp14:editId="5A01DE85">
            <wp:extent cx="3742441" cy="3570092"/>
            <wp:effectExtent l="190500" t="190500" r="182245" b="182880"/>
            <wp:docPr id="11" name="Picture 11" descr="C:\Users\prachurjyas1\Pictures\para_before_tu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churjyas1\Pictures\para_before_tun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02" cy="35830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C6D2E3" w14:textId="77777777" w:rsidR="004B6F01" w:rsidRDefault="004B6F01" w:rsidP="007F122B">
      <w:pPr>
        <w:rPr>
          <w:sz w:val="40"/>
          <w:szCs w:val="40"/>
        </w:rPr>
      </w:pPr>
    </w:p>
    <w:p w14:paraId="3BFC3791" w14:textId="77777777" w:rsidR="00F0513E" w:rsidRDefault="00F0513E" w:rsidP="007F122B">
      <w:pPr>
        <w:rPr>
          <w:sz w:val="40"/>
          <w:szCs w:val="40"/>
        </w:rPr>
      </w:pPr>
    </w:p>
    <w:p w14:paraId="55EC870C" w14:textId="77777777" w:rsidR="00F0513E" w:rsidRDefault="00F0513E" w:rsidP="007F122B">
      <w:pPr>
        <w:rPr>
          <w:sz w:val="40"/>
          <w:szCs w:val="40"/>
        </w:rPr>
      </w:pPr>
    </w:p>
    <w:p w14:paraId="6CECF1DE" w14:textId="77777777" w:rsidR="00F0513E" w:rsidRDefault="00F0513E" w:rsidP="00F0513E"/>
    <w:p w14:paraId="6E05BB3C" w14:textId="19B484D8" w:rsidR="00F0513E" w:rsidRDefault="00F0513E" w:rsidP="00F0513E">
      <w:pPr>
        <w:pStyle w:val="Heading2"/>
        <w:rPr>
          <w:sz w:val="40"/>
          <w:szCs w:val="40"/>
        </w:rPr>
      </w:pPr>
      <w:bookmarkStart w:id="8" w:name="_Toc35172934"/>
      <w:r>
        <w:rPr>
          <w:sz w:val="40"/>
          <w:szCs w:val="40"/>
        </w:rPr>
        <w:lastRenderedPageBreak/>
        <w:t>PID CONTROLLER AFTER TUNE</w:t>
      </w:r>
      <w:bookmarkEnd w:id="8"/>
    </w:p>
    <w:p w14:paraId="0C8CA7EC" w14:textId="72043BB3" w:rsidR="00F0513E" w:rsidRDefault="00F0513E" w:rsidP="007F122B">
      <w:pPr>
        <w:rPr>
          <w:sz w:val="40"/>
          <w:szCs w:val="40"/>
        </w:rPr>
      </w:pPr>
      <w:r w:rsidRPr="00704FA7">
        <w:rPr>
          <w:noProof/>
        </w:rPr>
        <w:drawing>
          <wp:inline distT="0" distB="0" distL="0" distR="0" wp14:anchorId="27732CF4" wp14:editId="0E701DC1">
            <wp:extent cx="5902181" cy="4713402"/>
            <wp:effectExtent l="190500" t="190500" r="194310" b="182880"/>
            <wp:docPr id="9" name="Picture 9" descr="C:\Users\prachurjyas1\Pictures\pid_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churjyas1\Pictures\pid_controlle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31" cy="4725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4D065A" w14:textId="63C5300B" w:rsidR="009A4DAE" w:rsidRDefault="009A4DAE" w:rsidP="009A4DAE">
      <w:pPr>
        <w:pStyle w:val="Heading2"/>
        <w:rPr>
          <w:sz w:val="40"/>
          <w:szCs w:val="40"/>
        </w:rPr>
      </w:pPr>
      <w:bookmarkStart w:id="9" w:name="_Toc35172935"/>
      <w:r>
        <w:rPr>
          <w:sz w:val="40"/>
          <w:szCs w:val="40"/>
        </w:rPr>
        <w:lastRenderedPageBreak/>
        <w:t>PARAMETER AFTER TUNE</w:t>
      </w:r>
      <w:bookmarkEnd w:id="9"/>
    </w:p>
    <w:p w14:paraId="44D613DF" w14:textId="63CDAD98" w:rsidR="009A4DAE" w:rsidRDefault="009A4DAE" w:rsidP="00673658">
      <w:pPr>
        <w:jc w:val="center"/>
      </w:pPr>
      <w:r w:rsidRPr="009A4DAE">
        <w:rPr>
          <w:noProof/>
        </w:rPr>
        <w:drawing>
          <wp:inline distT="0" distB="0" distL="0" distR="0" wp14:anchorId="3460EE57" wp14:editId="6388AED4">
            <wp:extent cx="3886200" cy="3743325"/>
            <wp:effectExtent l="190500" t="190500" r="190500" b="200025"/>
            <wp:docPr id="12" name="Picture 12" descr="C:\Users\prachurjyas1\Pictures\para_after_tu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churjyas1\Pictures\para_after_tun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74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998A0" w14:textId="77777777" w:rsidR="009A4DAE" w:rsidRDefault="009A4DAE" w:rsidP="004B6F01"/>
    <w:p w14:paraId="46643C7E" w14:textId="374962BB" w:rsidR="009A4DAE" w:rsidRDefault="009A4DAE" w:rsidP="009A4DAE">
      <w:pPr>
        <w:pStyle w:val="Heading2"/>
        <w:rPr>
          <w:sz w:val="40"/>
          <w:szCs w:val="40"/>
        </w:rPr>
      </w:pPr>
      <w:bookmarkStart w:id="10" w:name="_Toc35172936"/>
      <w:r>
        <w:rPr>
          <w:sz w:val="40"/>
          <w:szCs w:val="40"/>
        </w:rPr>
        <w:t>FREQUENCY RESPONSE BEFORE TUNE (BODE)</w:t>
      </w:r>
      <w:bookmarkEnd w:id="10"/>
    </w:p>
    <w:p w14:paraId="0E719AB9" w14:textId="47A45426" w:rsidR="009A4DAE" w:rsidRDefault="009A4DAE" w:rsidP="00CE5C28">
      <w:r w:rsidRPr="009A4DAE">
        <w:rPr>
          <w:noProof/>
        </w:rPr>
        <w:drawing>
          <wp:inline distT="0" distB="0" distL="0" distR="0" wp14:anchorId="43A0727F" wp14:editId="570B8F94">
            <wp:extent cx="5872899" cy="2567483"/>
            <wp:effectExtent l="190500" t="190500" r="185420" b="194945"/>
            <wp:docPr id="13" name="Picture 13" descr="C:\Users\prachurjyas1\Pictures\freq_response_before_tu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churjyas1\Pictures\freq_response_before_tun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09" cy="25717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8B6E3" w14:textId="77777777" w:rsidR="009A4DAE" w:rsidRDefault="009A4DAE" w:rsidP="009A4DAE"/>
    <w:p w14:paraId="598D0D50" w14:textId="77777777" w:rsidR="009A4DAE" w:rsidRDefault="009A4DAE" w:rsidP="009A4DAE"/>
    <w:p w14:paraId="134490A7" w14:textId="77777777" w:rsidR="009A4DAE" w:rsidRDefault="009A4DAE" w:rsidP="009A4DAE"/>
    <w:p w14:paraId="486E214C" w14:textId="77777777" w:rsidR="009A4DAE" w:rsidRDefault="009A4DAE" w:rsidP="009A4DAE"/>
    <w:p w14:paraId="44003727" w14:textId="77777777" w:rsidR="009A4DAE" w:rsidRDefault="009A4DAE" w:rsidP="009A4DAE"/>
    <w:p w14:paraId="4BDC24FA" w14:textId="77777777" w:rsidR="009A4DAE" w:rsidRDefault="009A4DAE" w:rsidP="009A4DAE"/>
    <w:p w14:paraId="57836EEC" w14:textId="48F57547" w:rsidR="009A4DAE" w:rsidRDefault="009A4DAE" w:rsidP="009A4DAE">
      <w:pPr>
        <w:pStyle w:val="Heading2"/>
        <w:rPr>
          <w:sz w:val="40"/>
          <w:szCs w:val="40"/>
        </w:rPr>
      </w:pPr>
      <w:bookmarkStart w:id="11" w:name="_Toc35172937"/>
      <w:r>
        <w:rPr>
          <w:sz w:val="40"/>
          <w:szCs w:val="40"/>
        </w:rPr>
        <w:t>FREQUENCY RESPONSE AFTER TUNE (BODE)</w:t>
      </w:r>
      <w:bookmarkEnd w:id="11"/>
    </w:p>
    <w:p w14:paraId="514B1871" w14:textId="19F6B067" w:rsidR="009A4DAE" w:rsidRDefault="009A4DAE" w:rsidP="00CE5C28">
      <w:r w:rsidRPr="009A4DAE">
        <w:rPr>
          <w:noProof/>
        </w:rPr>
        <w:drawing>
          <wp:inline distT="0" distB="0" distL="0" distR="0" wp14:anchorId="62BBDEA4" wp14:editId="58CEE551">
            <wp:extent cx="5825765" cy="2529552"/>
            <wp:effectExtent l="190500" t="190500" r="194310" b="194945"/>
            <wp:docPr id="14" name="Picture 14" descr="C:\Users\prachurjyas1\Pictures\freq_response_after_tu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churjyas1\Pictures\freq_response_after_tun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236" cy="25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786B1F" w14:textId="77777777" w:rsidR="00801499" w:rsidRDefault="00801499" w:rsidP="004B6F01"/>
    <w:p w14:paraId="57B28330" w14:textId="51E6612A" w:rsidR="00801499" w:rsidRDefault="00801499" w:rsidP="009A4DAE">
      <w:pPr>
        <w:pStyle w:val="Heading2"/>
        <w:rPr>
          <w:sz w:val="40"/>
          <w:szCs w:val="40"/>
        </w:rPr>
      </w:pPr>
      <w:bookmarkStart w:id="12" w:name="_Toc35172938"/>
      <w:r>
        <w:rPr>
          <w:sz w:val="40"/>
          <w:szCs w:val="40"/>
        </w:rPr>
        <w:t>SPEED, ACCURACY AND STABILITY (SAS)</w:t>
      </w:r>
      <w:bookmarkEnd w:id="12"/>
    </w:p>
    <w:p w14:paraId="765FBD19" w14:textId="77777777" w:rsidR="00801499" w:rsidRDefault="00801499" w:rsidP="00801499"/>
    <w:p w14:paraId="38B0205C" w14:textId="57D6328D" w:rsidR="00FB0433" w:rsidRPr="002E4CB9" w:rsidRDefault="00FB0433" w:rsidP="00801499">
      <w:pPr>
        <w:rPr>
          <w:b/>
        </w:rPr>
      </w:pPr>
      <w:r w:rsidRPr="002E4CB9">
        <w:rPr>
          <w:b/>
        </w:rPr>
        <w:t>Before tune</w:t>
      </w:r>
    </w:p>
    <w:p w14:paraId="45F58A19" w14:textId="425B03DD" w:rsidR="00FB0433" w:rsidRDefault="00FB0433" w:rsidP="00673658">
      <w:pPr>
        <w:jc w:val="center"/>
      </w:pPr>
      <w:r w:rsidRPr="00FB0433">
        <w:rPr>
          <w:noProof/>
        </w:rPr>
        <w:drawing>
          <wp:inline distT="0" distB="0" distL="0" distR="0" wp14:anchorId="403B7335" wp14:editId="295FDCAB">
            <wp:extent cx="3742690" cy="1470660"/>
            <wp:effectExtent l="190500" t="190500" r="181610" b="186690"/>
            <wp:docPr id="21" name="Picture 21" descr="C:\Users\prachurjyas1\Pictures\sas_b_tu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churjyas1\Pictures\sas_b_tun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1470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EF33F6" w14:textId="77777777" w:rsidR="00F0513E" w:rsidRDefault="00FB0433" w:rsidP="00801499">
      <w:r w:rsidRPr="002E4CB9">
        <w:rPr>
          <w:b/>
        </w:rPr>
        <w:t>SPEED:</w:t>
      </w:r>
      <w:r>
        <w:t xml:space="preserve"> </w:t>
      </w:r>
    </w:p>
    <w:p w14:paraId="7175A30A" w14:textId="43A92C13" w:rsidR="00FB0433" w:rsidRDefault="00FB0433" w:rsidP="00F0513E">
      <w:pPr>
        <w:pStyle w:val="ListParagraph"/>
        <w:numPr>
          <w:ilvl w:val="0"/>
          <w:numId w:val="19"/>
        </w:numPr>
      </w:pPr>
      <w:r>
        <w:t xml:space="preserve">The rise time before tune is provided as 0.646ms which is very fast. </w:t>
      </w:r>
    </w:p>
    <w:p w14:paraId="6394CDDE" w14:textId="77777777" w:rsidR="00F0513E" w:rsidRDefault="00FB0433" w:rsidP="00801499">
      <w:r w:rsidRPr="002E4CB9">
        <w:rPr>
          <w:b/>
        </w:rPr>
        <w:t>ACCURACY:</w:t>
      </w:r>
      <w:r>
        <w:t xml:space="preserve"> </w:t>
      </w:r>
    </w:p>
    <w:p w14:paraId="070F2794" w14:textId="77777777" w:rsidR="00F0513E" w:rsidRDefault="00FB0433" w:rsidP="00F0513E">
      <w:pPr>
        <w:pStyle w:val="ListParagraph"/>
        <w:numPr>
          <w:ilvl w:val="0"/>
          <w:numId w:val="19"/>
        </w:numPr>
      </w:pPr>
      <w:r>
        <w:t xml:space="preserve">The overshoot is 8.17% which is more than 4%. </w:t>
      </w:r>
    </w:p>
    <w:p w14:paraId="61CD4F58" w14:textId="6B6E0F89" w:rsidR="00FB0433" w:rsidRDefault="00FB0433" w:rsidP="00F0513E">
      <w:pPr>
        <w:pStyle w:val="ListParagraph"/>
        <w:numPr>
          <w:ilvl w:val="0"/>
          <w:numId w:val="19"/>
        </w:numPr>
      </w:pPr>
      <w:r>
        <w:t>This is showing that the accur</w:t>
      </w:r>
      <w:r w:rsidR="002E4CB9">
        <w:t>acy is not very on point.</w:t>
      </w:r>
    </w:p>
    <w:p w14:paraId="7856F280" w14:textId="77777777" w:rsidR="00F0513E" w:rsidRDefault="002E4CB9" w:rsidP="00801499">
      <w:r w:rsidRPr="002E4CB9">
        <w:rPr>
          <w:b/>
        </w:rPr>
        <w:t>STABILITY:</w:t>
      </w:r>
      <w:r>
        <w:t xml:space="preserve"> </w:t>
      </w:r>
    </w:p>
    <w:p w14:paraId="2AB4B7D3" w14:textId="77777777" w:rsidR="00F0513E" w:rsidRDefault="002E4CB9" w:rsidP="00F0513E">
      <w:pPr>
        <w:pStyle w:val="ListParagraph"/>
        <w:numPr>
          <w:ilvl w:val="0"/>
          <w:numId w:val="20"/>
        </w:numPr>
      </w:pPr>
      <w:r>
        <w:t xml:space="preserve">The controller is stable for the closed loop stability. </w:t>
      </w:r>
    </w:p>
    <w:p w14:paraId="78195994" w14:textId="71FCD91D" w:rsidR="002E4CB9" w:rsidRDefault="002E4CB9" w:rsidP="00F0513E">
      <w:pPr>
        <w:pStyle w:val="ListParagraph"/>
        <w:numPr>
          <w:ilvl w:val="0"/>
          <w:numId w:val="20"/>
        </w:numPr>
      </w:pPr>
      <w:r>
        <w:t>However to adjust the stability with a balance of speed and accuracy, the phase margin has to be adjusted to lower the overshoot</w:t>
      </w:r>
    </w:p>
    <w:p w14:paraId="188C7604" w14:textId="77777777" w:rsidR="002E4CB9" w:rsidRDefault="002E4CB9" w:rsidP="00801499"/>
    <w:p w14:paraId="5F98295B" w14:textId="77777777" w:rsidR="002E4CB9" w:rsidRDefault="002E4CB9" w:rsidP="00801499"/>
    <w:p w14:paraId="4822FE4E" w14:textId="77777777" w:rsidR="002E4CB9" w:rsidRDefault="002E4CB9" w:rsidP="00801499"/>
    <w:p w14:paraId="0CA4024D" w14:textId="572B6C36" w:rsidR="00FB0433" w:rsidRPr="002E4CB9" w:rsidRDefault="00FB0433" w:rsidP="00801499">
      <w:pPr>
        <w:rPr>
          <w:b/>
        </w:rPr>
      </w:pPr>
      <w:r w:rsidRPr="002E4CB9">
        <w:rPr>
          <w:b/>
        </w:rPr>
        <w:t>After tune</w:t>
      </w:r>
    </w:p>
    <w:p w14:paraId="77E2E9AC" w14:textId="6F498E04" w:rsidR="00FB0433" w:rsidRPr="009A4DAE" w:rsidRDefault="00FB0433" w:rsidP="00673658">
      <w:pPr>
        <w:jc w:val="center"/>
      </w:pPr>
      <w:r w:rsidRPr="00FB0433">
        <w:rPr>
          <w:noProof/>
        </w:rPr>
        <w:drawing>
          <wp:inline distT="0" distB="0" distL="0" distR="0" wp14:anchorId="46198D60" wp14:editId="26C895E1">
            <wp:extent cx="3770630" cy="1687195"/>
            <wp:effectExtent l="190500" t="190500" r="191770" b="198755"/>
            <wp:docPr id="22" name="Picture 22" descr="C:\Users\prachurjyas1\Pictures\sas_a_tu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churjyas1\Pictures\sas_a_tun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1687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339CC" w14:textId="77777777" w:rsidR="00F0513E" w:rsidRDefault="002E4CB9" w:rsidP="002E4CB9">
      <w:r w:rsidRPr="002E4CB9">
        <w:rPr>
          <w:b/>
        </w:rPr>
        <w:t>SPEED:</w:t>
      </w:r>
      <w:r>
        <w:t xml:space="preserve"> </w:t>
      </w:r>
    </w:p>
    <w:p w14:paraId="1166478A" w14:textId="77777777" w:rsidR="00F0513E" w:rsidRDefault="002E4CB9" w:rsidP="00F0513E">
      <w:pPr>
        <w:pStyle w:val="ListParagraph"/>
        <w:numPr>
          <w:ilvl w:val="0"/>
          <w:numId w:val="16"/>
        </w:numPr>
      </w:pPr>
      <w:r>
        <w:t xml:space="preserve">The rise time before tune was provided as 0.646ms. </w:t>
      </w:r>
    </w:p>
    <w:p w14:paraId="106302D6" w14:textId="77777777" w:rsidR="00F0513E" w:rsidRDefault="002E4CB9" w:rsidP="00F0513E">
      <w:pPr>
        <w:pStyle w:val="ListParagraph"/>
        <w:numPr>
          <w:ilvl w:val="0"/>
          <w:numId w:val="16"/>
        </w:numPr>
      </w:pPr>
      <w:r>
        <w:t xml:space="preserve">However the tuned rise time is optimized at 0.863ms. </w:t>
      </w:r>
    </w:p>
    <w:p w14:paraId="1642DCB2" w14:textId="77777777" w:rsidR="00F0513E" w:rsidRDefault="002E4CB9" w:rsidP="00F0513E">
      <w:pPr>
        <w:pStyle w:val="ListParagraph"/>
        <w:numPr>
          <w:ilvl w:val="0"/>
          <w:numId w:val="16"/>
        </w:numPr>
      </w:pPr>
      <w:r>
        <w:t xml:space="preserve">This shows a decrease in the rise time. </w:t>
      </w:r>
    </w:p>
    <w:p w14:paraId="734096D7" w14:textId="1E195DE6" w:rsidR="002E4CB9" w:rsidRDefault="002E4CB9" w:rsidP="00F0513E">
      <w:pPr>
        <w:pStyle w:val="ListParagraph"/>
        <w:numPr>
          <w:ilvl w:val="0"/>
          <w:numId w:val="16"/>
        </w:numPr>
      </w:pPr>
      <w:r>
        <w:t>The settling time has decreased by almost</w:t>
      </w:r>
      <w:r w:rsidR="00F0513E">
        <w:t xml:space="preserve"> 50%.</w:t>
      </w:r>
    </w:p>
    <w:p w14:paraId="4E341419" w14:textId="77777777" w:rsidR="00F0513E" w:rsidRDefault="002E4CB9" w:rsidP="002E4CB9">
      <w:r w:rsidRPr="002E4CB9">
        <w:rPr>
          <w:b/>
        </w:rPr>
        <w:t>ACCURACY:</w:t>
      </w:r>
      <w:r w:rsidR="00F0513E">
        <w:t xml:space="preserve"> </w:t>
      </w:r>
    </w:p>
    <w:p w14:paraId="07394285" w14:textId="77777777" w:rsidR="00F0513E" w:rsidRDefault="00F0513E" w:rsidP="00F0513E">
      <w:pPr>
        <w:pStyle w:val="ListParagraph"/>
        <w:numPr>
          <w:ilvl w:val="0"/>
          <w:numId w:val="17"/>
        </w:numPr>
      </w:pPr>
      <w:r>
        <w:t>The overshoot is 1</w:t>
      </w:r>
      <w:r w:rsidR="002E4CB9">
        <w:t>.</w:t>
      </w:r>
      <w:r>
        <w:t>91</w:t>
      </w:r>
      <w:r w:rsidR="002E4CB9">
        <w:t xml:space="preserve">% which is </w:t>
      </w:r>
      <w:r>
        <w:t>less</w:t>
      </w:r>
      <w:r w:rsidR="002E4CB9">
        <w:t xml:space="preserve"> than 4%. </w:t>
      </w:r>
    </w:p>
    <w:p w14:paraId="0FE7A740" w14:textId="3AB9A6CF" w:rsidR="002E4CB9" w:rsidRDefault="002E4CB9" w:rsidP="00F0513E">
      <w:pPr>
        <w:pStyle w:val="ListParagraph"/>
        <w:numPr>
          <w:ilvl w:val="0"/>
          <w:numId w:val="17"/>
        </w:numPr>
      </w:pPr>
      <w:r>
        <w:t xml:space="preserve">This is showing that the accuracy is </w:t>
      </w:r>
      <w:r w:rsidR="00F0513E">
        <w:t>optimized for a better speed and accuracy balance.</w:t>
      </w:r>
    </w:p>
    <w:p w14:paraId="7F411967" w14:textId="77777777" w:rsidR="00F0513E" w:rsidRDefault="002E4CB9" w:rsidP="002E4CB9">
      <w:r w:rsidRPr="002E4CB9">
        <w:rPr>
          <w:b/>
        </w:rPr>
        <w:t>STABILITY:</w:t>
      </w:r>
      <w:r>
        <w:t xml:space="preserve"> </w:t>
      </w:r>
    </w:p>
    <w:p w14:paraId="7B7170FA" w14:textId="77777777" w:rsidR="00F0513E" w:rsidRDefault="002E4CB9" w:rsidP="00F0513E">
      <w:pPr>
        <w:pStyle w:val="ListParagraph"/>
        <w:numPr>
          <w:ilvl w:val="0"/>
          <w:numId w:val="18"/>
        </w:numPr>
      </w:pPr>
      <w:r>
        <w:t xml:space="preserve">The controller is stable for the closed loop stability. </w:t>
      </w:r>
    </w:p>
    <w:p w14:paraId="223BE3CF" w14:textId="36E1D683" w:rsidR="007F122B" w:rsidRDefault="002E4CB9" w:rsidP="00F0513E">
      <w:pPr>
        <w:pStyle w:val="ListParagraph"/>
        <w:numPr>
          <w:ilvl w:val="0"/>
          <w:numId w:val="18"/>
        </w:numPr>
      </w:pPr>
      <w:r>
        <w:t>However to adjust the stability with a balance of speed and accuracy, the phase margin has to be adjusted to lower the overshoot</w:t>
      </w:r>
      <w:r w:rsidR="00F0513E">
        <w:t>.</w:t>
      </w:r>
    </w:p>
    <w:p w14:paraId="6E9F33CB" w14:textId="77777777" w:rsidR="007F122B" w:rsidRDefault="007F122B" w:rsidP="007F122B"/>
    <w:p w14:paraId="320FACD5" w14:textId="77777777" w:rsidR="005E680E" w:rsidRDefault="005E680E" w:rsidP="007F122B"/>
    <w:p w14:paraId="1E6642CB" w14:textId="77777777" w:rsidR="005E680E" w:rsidRDefault="005E680E" w:rsidP="007F122B"/>
    <w:p w14:paraId="541D304D" w14:textId="77777777" w:rsidR="005E680E" w:rsidRDefault="005E680E" w:rsidP="007F122B"/>
    <w:p w14:paraId="7ED2C98B" w14:textId="77777777" w:rsidR="005E680E" w:rsidRDefault="005E680E" w:rsidP="007F122B"/>
    <w:p w14:paraId="778AD5F3" w14:textId="77777777" w:rsidR="005E680E" w:rsidRDefault="005E680E" w:rsidP="007F122B"/>
    <w:p w14:paraId="243EC03E" w14:textId="77777777" w:rsidR="005E680E" w:rsidRDefault="005E680E" w:rsidP="007F122B"/>
    <w:p w14:paraId="1661D2D5" w14:textId="77777777" w:rsidR="005E680E" w:rsidRDefault="005E680E" w:rsidP="007F122B"/>
    <w:p w14:paraId="41E1F3B8" w14:textId="77777777" w:rsidR="005E680E" w:rsidRDefault="005E680E" w:rsidP="007F122B"/>
    <w:p w14:paraId="144FB87B" w14:textId="77777777" w:rsidR="005E680E" w:rsidRDefault="005E680E" w:rsidP="007F122B"/>
    <w:p w14:paraId="516509F8" w14:textId="77777777" w:rsidR="005E680E" w:rsidRDefault="005E680E" w:rsidP="007F122B"/>
    <w:p w14:paraId="744331F1" w14:textId="77E03419" w:rsidR="007F122B" w:rsidRDefault="005E680E" w:rsidP="00CE5C28">
      <w:pPr>
        <w:pStyle w:val="Heading1"/>
      </w:pPr>
      <w:bookmarkStart w:id="13" w:name="_Toc35172939"/>
      <w:r>
        <w:lastRenderedPageBreak/>
        <w:t>VERFICATION AND VALIDATION</w:t>
      </w:r>
      <w:bookmarkEnd w:id="13"/>
    </w:p>
    <w:p w14:paraId="2EDD38FE" w14:textId="793CAACF" w:rsidR="005E680E" w:rsidRDefault="005E680E" w:rsidP="005E680E">
      <w:pPr>
        <w:pStyle w:val="Heading2"/>
        <w:rPr>
          <w:sz w:val="40"/>
          <w:szCs w:val="40"/>
        </w:rPr>
      </w:pPr>
      <w:bookmarkStart w:id="14" w:name="_Toc35172940"/>
      <w:r>
        <w:rPr>
          <w:sz w:val="40"/>
          <w:szCs w:val="40"/>
        </w:rPr>
        <w:t>TEST HARNESS USING SIGNAL BUILDER ON THE PLANT MODEL</w:t>
      </w:r>
      <w:bookmarkEnd w:id="14"/>
    </w:p>
    <w:p w14:paraId="3669B115" w14:textId="206D82FF" w:rsidR="005E680E" w:rsidRDefault="005E680E" w:rsidP="005E680E">
      <w:pPr>
        <w:rPr>
          <w:b/>
          <w:sz w:val="32"/>
        </w:rPr>
      </w:pPr>
      <w:r>
        <w:rPr>
          <w:b/>
          <w:sz w:val="32"/>
        </w:rPr>
        <w:t>USING TEST SIGNALS</w:t>
      </w:r>
    </w:p>
    <w:p w14:paraId="2C3C4D48" w14:textId="3BFF04E6" w:rsidR="005E680E" w:rsidRPr="005E680E" w:rsidRDefault="005E680E" w:rsidP="000E0E20">
      <w:pPr>
        <w:pStyle w:val="ListParagraph"/>
        <w:numPr>
          <w:ilvl w:val="0"/>
          <w:numId w:val="23"/>
        </w:numPr>
      </w:pPr>
      <w:r>
        <w:t>Altering the Torque Disturbance (Td) in step format for a much higher value</w:t>
      </w:r>
    </w:p>
    <w:p w14:paraId="77895853" w14:textId="569920AF" w:rsidR="005E680E" w:rsidRDefault="005E680E" w:rsidP="005E680E">
      <w:r w:rsidRPr="005E680E">
        <w:rPr>
          <w:noProof/>
        </w:rPr>
        <w:drawing>
          <wp:inline distT="0" distB="0" distL="0" distR="0" wp14:anchorId="0A6EC119" wp14:editId="453833A9">
            <wp:extent cx="5976594" cy="3222115"/>
            <wp:effectExtent l="190500" t="190500" r="196215" b="187960"/>
            <wp:docPr id="27" name="Picture 27" descr="C:\Users\prachurjyas1\Pictures\har_test_sig_bui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churjyas1\Pictures\har_test_sig_builder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62" cy="3225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F49B87" w14:textId="16847DE3" w:rsidR="00673658" w:rsidRDefault="000479E4" w:rsidP="000479E4">
      <w:pPr>
        <w:pStyle w:val="ListParagraph"/>
        <w:numPr>
          <w:ilvl w:val="0"/>
          <w:numId w:val="22"/>
        </w:numPr>
      </w:pPr>
      <w:r>
        <w:t>Td is varying in a step format</w:t>
      </w:r>
      <w:r w:rsidR="000E0E20">
        <w:t xml:space="preserve"> for a higher input from the signal builder</w:t>
      </w:r>
    </w:p>
    <w:p w14:paraId="79D25E9C" w14:textId="08B7A73E" w:rsidR="000E0E20" w:rsidRDefault="000E0E20" w:rsidP="000479E4">
      <w:pPr>
        <w:pStyle w:val="ListParagraph"/>
        <w:numPr>
          <w:ilvl w:val="0"/>
          <w:numId w:val="22"/>
        </w:numPr>
      </w:pPr>
      <w:r>
        <w:t>This disturbance value is used to compare for the second run of the plant model</w:t>
      </w:r>
    </w:p>
    <w:p w14:paraId="2FAB4ECB" w14:textId="19355D2D" w:rsidR="000E0E20" w:rsidRDefault="000E0E20" w:rsidP="000479E4">
      <w:pPr>
        <w:pStyle w:val="ListParagraph"/>
        <w:numPr>
          <w:ilvl w:val="0"/>
          <w:numId w:val="22"/>
        </w:numPr>
      </w:pPr>
      <w:r>
        <w:t>The original value of Td is very small for the comparing of the signals</w:t>
      </w:r>
    </w:p>
    <w:p w14:paraId="5719F0BD" w14:textId="38C3E585" w:rsidR="000E0E20" w:rsidRDefault="000E0E20" w:rsidP="000479E4">
      <w:pPr>
        <w:pStyle w:val="ListParagraph"/>
        <w:numPr>
          <w:ilvl w:val="0"/>
          <w:numId w:val="22"/>
        </w:numPr>
      </w:pPr>
      <w:r>
        <w:t>The curve here using the test harness shows that the curve occurs at a much earlier stage</w:t>
      </w:r>
    </w:p>
    <w:p w14:paraId="2CFF703F" w14:textId="77777777" w:rsidR="00673658" w:rsidRDefault="00673658" w:rsidP="005E680E"/>
    <w:p w14:paraId="5E81F16F" w14:textId="77777777" w:rsidR="00673658" w:rsidRDefault="00673658" w:rsidP="005E680E"/>
    <w:p w14:paraId="3A181347" w14:textId="77777777" w:rsidR="00673658" w:rsidRDefault="00673658" w:rsidP="005E680E"/>
    <w:p w14:paraId="48A87078" w14:textId="77777777" w:rsidR="00673658" w:rsidRDefault="00673658" w:rsidP="005E680E"/>
    <w:p w14:paraId="5DA7986D" w14:textId="77777777" w:rsidR="009A1CCB" w:rsidRDefault="009A1CCB" w:rsidP="005E680E"/>
    <w:p w14:paraId="76E75531" w14:textId="77777777" w:rsidR="009A1CCB" w:rsidRDefault="009A1CCB" w:rsidP="005E680E"/>
    <w:p w14:paraId="23BC2826" w14:textId="77777777" w:rsidR="009A1CCB" w:rsidRDefault="009A1CCB" w:rsidP="005E680E">
      <w:pPr>
        <w:rPr>
          <w:noProof/>
        </w:rPr>
      </w:pPr>
    </w:p>
    <w:p w14:paraId="3BC38AF8" w14:textId="77777777" w:rsidR="009A1CCB" w:rsidRDefault="009A1CCB" w:rsidP="005E680E">
      <w:pPr>
        <w:rPr>
          <w:noProof/>
        </w:rPr>
      </w:pPr>
    </w:p>
    <w:p w14:paraId="57B7263B" w14:textId="7CCFF414" w:rsidR="009A1CCB" w:rsidRDefault="009A1CCB" w:rsidP="000E0E20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lastRenderedPageBreak/>
        <w:t>Altering again the Torque disturbance (Td) value to make a step signal which is increasing for the first half and again decreasing for the second half</w:t>
      </w:r>
    </w:p>
    <w:p w14:paraId="10F6AB87" w14:textId="28160096" w:rsidR="00673658" w:rsidRDefault="00673658" w:rsidP="005E680E">
      <w:r w:rsidRPr="00673658">
        <w:rPr>
          <w:noProof/>
        </w:rPr>
        <w:drawing>
          <wp:inline distT="0" distB="0" distL="0" distR="0" wp14:anchorId="5C1E56FA" wp14:editId="4FA52C81">
            <wp:extent cx="5976594" cy="3222115"/>
            <wp:effectExtent l="190500" t="190500" r="196215" b="187960"/>
            <wp:docPr id="28" name="Picture 28" descr="C:\Users\prachurjyas1\Pictures\har_test_a_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churjyas1\Pictures\har_test_a_s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440" cy="3226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F3901" w14:textId="7B69BEB3" w:rsidR="005E680E" w:rsidRDefault="009A1CCB" w:rsidP="005E680E">
      <w:pPr>
        <w:rPr>
          <w:b/>
          <w:sz w:val="32"/>
        </w:rPr>
      </w:pPr>
      <w:r>
        <w:rPr>
          <w:b/>
          <w:sz w:val="32"/>
        </w:rPr>
        <w:t>COMPARING THE TEST HARNESS RUNS</w:t>
      </w:r>
    </w:p>
    <w:p w14:paraId="2105ED35" w14:textId="4642659A" w:rsidR="009A1CCB" w:rsidRDefault="009A1CCB" w:rsidP="005E680E">
      <w:pPr>
        <w:rPr>
          <w:b/>
          <w:sz w:val="32"/>
        </w:rPr>
      </w:pPr>
      <w:r w:rsidRPr="009A1CCB">
        <w:rPr>
          <w:b/>
          <w:noProof/>
          <w:sz w:val="32"/>
        </w:rPr>
        <w:drawing>
          <wp:inline distT="0" distB="0" distL="0" distR="0" wp14:anchorId="4E4FCB0E" wp14:editId="70828A65">
            <wp:extent cx="5979105" cy="3223469"/>
            <wp:effectExtent l="190500" t="190500" r="193675" b="186690"/>
            <wp:docPr id="31" name="Picture 31" descr="C:\Users\prachurjyas1\Pictures\data_log_t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churjyas1\Pictures\data_log_tol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7" cy="3231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EB9E15" w14:textId="3069028F" w:rsidR="00DE3CA6" w:rsidRDefault="000479E4" w:rsidP="000E0E20">
      <w:pPr>
        <w:pStyle w:val="ListParagraph"/>
        <w:numPr>
          <w:ilvl w:val="0"/>
          <w:numId w:val="21"/>
        </w:numPr>
      </w:pPr>
      <w:r>
        <w:t>The Plant model is within the tolerance level set for the both runs</w:t>
      </w:r>
    </w:p>
    <w:sectPr w:rsidR="00DE3CA6" w:rsidSect="001D706F">
      <w:headerReference w:type="default" r:id="rId32"/>
      <w:footerReference w:type="default" r:id="rId33"/>
      <w:footerReference w:type="first" r:id="rId34"/>
      <w:pgSz w:w="12240" w:h="15840"/>
      <w:pgMar w:top="720" w:right="900" w:bottom="720" w:left="1152" w:header="0" w:footer="272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48A4F4" w14:textId="77777777" w:rsidR="00D82E10" w:rsidRDefault="00D82E10" w:rsidP="004B7E44">
      <w:r>
        <w:separator/>
      </w:r>
    </w:p>
  </w:endnote>
  <w:endnote w:type="continuationSeparator" w:id="0">
    <w:p w14:paraId="6A6C5E01" w14:textId="77777777" w:rsidR="00D82E10" w:rsidRDefault="00D82E10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ork Sans">
    <w:altName w:val="Courier New"/>
    <w:charset w:val="00"/>
    <w:family w:val="auto"/>
    <w:pitch w:val="variable"/>
    <w:sig w:usb0="00000001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9311941"/>
      <w:docPartObj>
        <w:docPartGallery w:val="Page Numbers (Bottom of Page)"/>
        <w:docPartUnique/>
      </w:docPartObj>
    </w:sdtPr>
    <w:sdtEndPr>
      <w:rPr>
        <w:rFonts w:asciiTheme="majorHAnsi" w:hAnsiTheme="majorHAnsi"/>
        <w:color w:val="7F7F7F" w:themeColor="background1" w:themeShade="7F"/>
        <w:spacing w:val="60"/>
      </w:rPr>
    </w:sdtEndPr>
    <w:sdtContent>
      <w:p w14:paraId="4A0F0969" w14:textId="18ECBDA5" w:rsidR="000F28B1" w:rsidRPr="000F28B1" w:rsidRDefault="00E701F4" w:rsidP="000F28B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Theme="majorHAnsi" w:hAnsiTheme="majorHAnsi"/>
            <w:b/>
            <w:bCs/>
          </w:rPr>
        </w:pPr>
        <w:r w:rsidRPr="001D706F">
          <w:rPr>
            <w:noProof/>
            <w:color w:val="753DFF" w:themeColor="accent4"/>
            <w:sz w:val="20"/>
          </w:rPr>
          <w:drawing>
            <wp:anchor distT="0" distB="0" distL="114300" distR="114300" simplePos="0" relativeHeight="251661312" behindDoc="0" locked="0" layoutInCell="1" allowOverlap="1" wp14:anchorId="600BCC15" wp14:editId="45788685">
              <wp:simplePos x="0" y="0"/>
              <wp:positionH relativeFrom="margin">
                <wp:posOffset>-141605</wp:posOffset>
              </wp:positionH>
              <wp:positionV relativeFrom="paragraph">
                <wp:posOffset>30480</wp:posOffset>
              </wp:positionV>
              <wp:extent cx="913765" cy="431800"/>
              <wp:effectExtent l="0" t="0" r="635" b="6350"/>
              <wp:wrapSquare wrapText="bothSides"/>
              <wp:docPr id="38" name="Picture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NEW-KPIT Logos-May2019-12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3765" cy="431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D706F">
          <w:br/>
        </w:r>
        <w:r w:rsidR="001D706F"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370AB177" wp14:editId="31FC0EA4">
                  <wp:simplePos x="0" y="0"/>
                  <wp:positionH relativeFrom="margin">
                    <wp:align>left</wp:align>
                  </wp:positionH>
                  <wp:positionV relativeFrom="paragraph">
                    <wp:posOffset>-5610</wp:posOffset>
                  </wp:positionV>
                  <wp:extent cx="6485466" cy="0"/>
                  <wp:effectExtent l="0" t="0" r="0" b="0"/>
                  <wp:wrapNone/>
                  <wp:docPr id="19" name="Straight Connector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485466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line w14:anchorId="663D8300" id="Straight Connector 19" o:spid="_x0000_s1026" style="position:absolute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-.45pt" to="510.65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" strokecolor="#753dff [3207]" strokeweight="1pt">
                  <w10:wrap anchorx="margin"/>
                </v:line>
              </w:pict>
            </mc:Fallback>
          </mc:AlternateContent>
        </w:r>
        <w:r w:rsidR="000F28B1" w:rsidRPr="001D706F">
          <w:rPr>
            <w:rFonts w:asciiTheme="majorHAnsi" w:hAnsiTheme="majorHAnsi"/>
            <w:color w:val="753DFF" w:themeColor="accent4"/>
            <w:sz w:val="20"/>
          </w:rPr>
          <w:fldChar w:fldCharType="begin"/>
        </w:r>
        <w:r w:rsidR="000F28B1" w:rsidRPr="001D706F">
          <w:rPr>
            <w:rFonts w:asciiTheme="majorHAnsi" w:hAnsiTheme="majorHAnsi"/>
            <w:color w:val="753DFF" w:themeColor="accent4"/>
            <w:sz w:val="20"/>
          </w:rPr>
          <w:instrText xml:space="preserve"> PAGE   \* MERGEFORMAT </w:instrText>
        </w:r>
        <w:r w:rsidR="000F28B1" w:rsidRPr="001D706F">
          <w:rPr>
            <w:rFonts w:asciiTheme="majorHAnsi" w:hAnsiTheme="majorHAnsi"/>
            <w:color w:val="753DFF" w:themeColor="accent4"/>
            <w:sz w:val="20"/>
          </w:rPr>
          <w:fldChar w:fldCharType="separate"/>
        </w:r>
        <w:r w:rsidR="00CE2B23" w:rsidRPr="00CE2B23">
          <w:rPr>
            <w:rFonts w:asciiTheme="majorHAnsi" w:hAnsiTheme="majorHAnsi"/>
            <w:bCs/>
            <w:noProof/>
            <w:color w:val="753DFF" w:themeColor="accent4"/>
            <w:sz w:val="20"/>
          </w:rPr>
          <w:t>14</w:t>
        </w:r>
        <w:r w:rsidR="000F28B1" w:rsidRPr="001D706F">
          <w:rPr>
            <w:rFonts w:asciiTheme="majorHAnsi" w:hAnsiTheme="majorHAnsi"/>
            <w:bCs/>
            <w:noProof/>
            <w:color w:val="753DFF" w:themeColor="accent4"/>
            <w:sz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75784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25893C" w14:textId="74973E2B" w:rsidR="005A718F" w:rsidRDefault="00D82E10" w:rsidP="004B7E44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4DCBC1" w14:textId="77777777" w:rsidR="00D82E10" w:rsidRDefault="00D82E10" w:rsidP="004B7E44">
      <w:r>
        <w:separator/>
      </w:r>
    </w:p>
  </w:footnote>
  <w:footnote w:type="continuationSeparator" w:id="0">
    <w:p w14:paraId="41B4E024" w14:textId="77777777" w:rsidR="00D82E10" w:rsidRDefault="00D82E10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17DC6454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D0A1BE1" w14:textId="5E44324C" w:rsidR="004B7E44" w:rsidRDefault="004B7E44" w:rsidP="004B7E44">
          <w:pPr>
            <w:pStyle w:val="Header"/>
          </w:pPr>
        </w:p>
      </w:tc>
    </w:tr>
  </w:tbl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312C4"/>
    <w:multiLevelType w:val="hybridMultilevel"/>
    <w:tmpl w:val="4566D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F42412"/>
    <w:multiLevelType w:val="hybridMultilevel"/>
    <w:tmpl w:val="12CA2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CC11F7"/>
    <w:multiLevelType w:val="hybridMultilevel"/>
    <w:tmpl w:val="C4A0E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37608A"/>
    <w:multiLevelType w:val="hybridMultilevel"/>
    <w:tmpl w:val="A8961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CD47FF"/>
    <w:multiLevelType w:val="hybridMultilevel"/>
    <w:tmpl w:val="0E06445C"/>
    <w:lvl w:ilvl="0" w:tplc="2DEE7B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53DFF" w:themeColor="accent4"/>
      </w:rPr>
    </w:lvl>
    <w:lvl w:ilvl="1" w:tplc="E9CCC5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622AD8" w:themeColor="accent5"/>
      </w:rPr>
    </w:lvl>
    <w:lvl w:ilvl="2" w:tplc="DB0008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622AD8" w:themeColor="accent5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367177"/>
    <w:multiLevelType w:val="hybridMultilevel"/>
    <w:tmpl w:val="54A6E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730D19"/>
    <w:multiLevelType w:val="hybridMultilevel"/>
    <w:tmpl w:val="5D669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797A04"/>
    <w:multiLevelType w:val="hybridMultilevel"/>
    <w:tmpl w:val="73AAB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030FAA"/>
    <w:multiLevelType w:val="hybridMultilevel"/>
    <w:tmpl w:val="64A8E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6B5D60"/>
    <w:multiLevelType w:val="hybridMultilevel"/>
    <w:tmpl w:val="4C0E3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E31970"/>
    <w:multiLevelType w:val="hybridMultilevel"/>
    <w:tmpl w:val="378C7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0C1C9E"/>
    <w:multiLevelType w:val="hybridMultilevel"/>
    <w:tmpl w:val="AADEA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A674C5"/>
    <w:multiLevelType w:val="hybridMultilevel"/>
    <w:tmpl w:val="169E0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C93D3F"/>
    <w:multiLevelType w:val="hybridMultilevel"/>
    <w:tmpl w:val="CBE6C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B47429"/>
    <w:multiLevelType w:val="hybridMultilevel"/>
    <w:tmpl w:val="1CF8A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52376C"/>
    <w:multiLevelType w:val="hybridMultilevel"/>
    <w:tmpl w:val="CCF8E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4D7CD3"/>
    <w:multiLevelType w:val="hybridMultilevel"/>
    <w:tmpl w:val="F746E9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ED71F7"/>
    <w:multiLevelType w:val="hybridMultilevel"/>
    <w:tmpl w:val="C9A8B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142D16"/>
    <w:multiLevelType w:val="hybridMultilevel"/>
    <w:tmpl w:val="DF2E8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563CFD"/>
    <w:multiLevelType w:val="hybridMultilevel"/>
    <w:tmpl w:val="FF144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490E0F"/>
    <w:multiLevelType w:val="hybridMultilevel"/>
    <w:tmpl w:val="0CE4C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920130D"/>
    <w:multiLevelType w:val="hybridMultilevel"/>
    <w:tmpl w:val="33A21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9233CE"/>
    <w:multiLevelType w:val="hybridMultilevel"/>
    <w:tmpl w:val="CD7EE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1"/>
  </w:num>
  <w:num w:numId="5">
    <w:abstractNumId w:val="3"/>
  </w:num>
  <w:num w:numId="6">
    <w:abstractNumId w:val="6"/>
  </w:num>
  <w:num w:numId="7">
    <w:abstractNumId w:val="10"/>
  </w:num>
  <w:num w:numId="8">
    <w:abstractNumId w:val="5"/>
  </w:num>
  <w:num w:numId="9">
    <w:abstractNumId w:val="19"/>
  </w:num>
  <w:num w:numId="10">
    <w:abstractNumId w:val="2"/>
  </w:num>
  <w:num w:numId="11">
    <w:abstractNumId w:val="8"/>
  </w:num>
  <w:num w:numId="12">
    <w:abstractNumId w:val="14"/>
  </w:num>
  <w:num w:numId="13">
    <w:abstractNumId w:val="22"/>
  </w:num>
  <w:num w:numId="14">
    <w:abstractNumId w:val="17"/>
  </w:num>
  <w:num w:numId="15">
    <w:abstractNumId w:val="13"/>
  </w:num>
  <w:num w:numId="16">
    <w:abstractNumId w:val="0"/>
  </w:num>
  <w:num w:numId="17">
    <w:abstractNumId w:val="7"/>
  </w:num>
  <w:num w:numId="18">
    <w:abstractNumId w:val="12"/>
  </w:num>
  <w:num w:numId="19">
    <w:abstractNumId w:val="11"/>
  </w:num>
  <w:num w:numId="20">
    <w:abstractNumId w:val="21"/>
  </w:num>
  <w:num w:numId="21">
    <w:abstractNumId w:val="18"/>
  </w:num>
  <w:num w:numId="22">
    <w:abstractNumId w:val="20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YwtTA0tDQ3MjY3MLJQ0lEKTi0uzszPAykwrAUAZDgX1CwAAAA="/>
  </w:docVars>
  <w:rsids>
    <w:rsidRoot w:val="008A1DEC"/>
    <w:rsid w:val="000479E4"/>
    <w:rsid w:val="000614EF"/>
    <w:rsid w:val="000A2A2C"/>
    <w:rsid w:val="000C7E14"/>
    <w:rsid w:val="000E0E20"/>
    <w:rsid w:val="000F28B1"/>
    <w:rsid w:val="00103053"/>
    <w:rsid w:val="00157028"/>
    <w:rsid w:val="00161D1A"/>
    <w:rsid w:val="001D706F"/>
    <w:rsid w:val="002140CB"/>
    <w:rsid w:val="00234F17"/>
    <w:rsid w:val="002616A5"/>
    <w:rsid w:val="00293B83"/>
    <w:rsid w:val="002A686E"/>
    <w:rsid w:val="002E4CB9"/>
    <w:rsid w:val="00300629"/>
    <w:rsid w:val="00330869"/>
    <w:rsid w:val="003311D1"/>
    <w:rsid w:val="003C3419"/>
    <w:rsid w:val="0043549F"/>
    <w:rsid w:val="0047295B"/>
    <w:rsid w:val="00483851"/>
    <w:rsid w:val="004B6F01"/>
    <w:rsid w:val="004B7E44"/>
    <w:rsid w:val="004D5252"/>
    <w:rsid w:val="004F2B86"/>
    <w:rsid w:val="00560F36"/>
    <w:rsid w:val="00562042"/>
    <w:rsid w:val="005A718F"/>
    <w:rsid w:val="005B5C12"/>
    <w:rsid w:val="005E680E"/>
    <w:rsid w:val="00673658"/>
    <w:rsid w:val="006A3CE7"/>
    <w:rsid w:val="006C5B81"/>
    <w:rsid w:val="00704FA7"/>
    <w:rsid w:val="00715394"/>
    <w:rsid w:val="00732C47"/>
    <w:rsid w:val="007516CF"/>
    <w:rsid w:val="007F0B01"/>
    <w:rsid w:val="007F122B"/>
    <w:rsid w:val="00801499"/>
    <w:rsid w:val="008962D5"/>
    <w:rsid w:val="008A1DEC"/>
    <w:rsid w:val="008B33BC"/>
    <w:rsid w:val="008D0D9B"/>
    <w:rsid w:val="009120E9"/>
    <w:rsid w:val="00923B9C"/>
    <w:rsid w:val="00945900"/>
    <w:rsid w:val="00964949"/>
    <w:rsid w:val="00974E53"/>
    <w:rsid w:val="009A1CCB"/>
    <w:rsid w:val="009A4DAE"/>
    <w:rsid w:val="009B37CA"/>
    <w:rsid w:val="009C1626"/>
    <w:rsid w:val="009C1FE3"/>
    <w:rsid w:val="009C396C"/>
    <w:rsid w:val="009F70F0"/>
    <w:rsid w:val="00A661AE"/>
    <w:rsid w:val="00A9169A"/>
    <w:rsid w:val="00B2388B"/>
    <w:rsid w:val="00B572B4"/>
    <w:rsid w:val="00BE2145"/>
    <w:rsid w:val="00C653FF"/>
    <w:rsid w:val="00C9231B"/>
    <w:rsid w:val="00CE2B23"/>
    <w:rsid w:val="00CE5C28"/>
    <w:rsid w:val="00D7139D"/>
    <w:rsid w:val="00D82E10"/>
    <w:rsid w:val="00DB26A7"/>
    <w:rsid w:val="00DE3CA6"/>
    <w:rsid w:val="00DE7124"/>
    <w:rsid w:val="00E368C3"/>
    <w:rsid w:val="00E60BDB"/>
    <w:rsid w:val="00E701F4"/>
    <w:rsid w:val="00E76CAD"/>
    <w:rsid w:val="00E94B5F"/>
    <w:rsid w:val="00EB4D6F"/>
    <w:rsid w:val="00ED4BC1"/>
    <w:rsid w:val="00F0460C"/>
    <w:rsid w:val="00F0513E"/>
    <w:rsid w:val="00F075C2"/>
    <w:rsid w:val="00F315BD"/>
    <w:rsid w:val="00F532A6"/>
    <w:rsid w:val="00FA76DE"/>
    <w:rsid w:val="00FB0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FF38A1"/>
  <w15:chartTrackingRefBased/>
  <w15:docId w15:val="{0016772E-67C2-4D3A-8063-545C67E40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53FF"/>
    <w:pPr>
      <w:spacing w:after="0"/>
    </w:pPr>
    <w:rPr>
      <w:rFonts w:eastAsiaTheme="minorEastAsia"/>
      <w:sz w:val="24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C653FF"/>
    <w:pPr>
      <w:keepNext/>
      <w:spacing w:line="240" w:lineRule="auto"/>
      <w:outlineLvl w:val="1"/>
    </w:pPr>
    <w:rPr>
      <w:rFonts w:asciiTheme="majorHAnsi" w:eastAsia="Times New Roman" w:hAnsiTheme="majorHAnsi" w:cs="Times New Roman"/>
      <w:sz w:val="52"/>
    </w:rPr>
  </w:style>
  <w:style w:type="paragraph" w:styleId="Heading3">
    <w:name w:val="heading 3"/>
    <w:basedOn w:val="Normal"/>
    <w:link w:val="Heading3Char"/>
    <w:autoRedefine/>
    <w:uiPriority w:val="2"/>
    <w:unhideWhenUsed/>
    <w:qFormat/>
    <w:rsid w:val="008962D5"/>
    <w:pPr>
      <w:spacing w:line="240" w:lineRule="auto"/>
      <w:outlineLvl w:val="2"/>
    </w:pPr>
    <w:rPr>
      <w:rFonts w:asciiTheme="majorHAnsi" w:eastAsia="Times New Roman" w:hAnsiTheme="majorHAnsi" w:cs="Times New Roman"/>
      <w:sz w:val="32"/>
    </w:rPr>
  </w:style>
  <w:style w:type="paragraph" w:styleId="Heading4">
    <w:name w:val="heading 4"/>
    <w:basedOn w:val="Normal"/>
    <w:link w:val="Heading4Char"/>
    <w:uiPriority w:val="2"/>
    <w:unhideWhenUsed/>
    <w:qFormat/>
    <w:rsid w:val="008962D5"/>
    <w:pPr>
      <w:keepNext/>
      <w:keepLines/>
      <w:spacing w:before="240" w:after="40" w:line="240" w:lineRule="auto"/>
      <w:outlineLvl w:val="3"/>
    </w:pPr>
    <w:rPr>
      <w:rFonts w:eastAsia="Times New Roman" w:cs="Times New Roman"/>
      <w:caps/>
      <w:color w:val="161718" w:themeColor="text1"/>
      <w:spacing w:val="20"/>
      <w:kern w:val="28"/>
      <w:sz w:val="28"/>
    </w:rPr>
  </w:style>
  <w:style w:type="paragraph" w:styleId="Heading5">
    <w:name w:val="heading 5"/>
    <w:basedOn w:val="Normal"/>
    <w:next w:val="Normal"/>
    <w:link w:val="Heading5Char"/>
    <w:uiPriority w:val="2"/>
    <w:unhideWhenUsed/>
    <w:qFormat/>
    <w:rsid w:val="008D0D9B"/>
    <w:pPr>
      <w:keepNext/>
      <w:keepLines/>
      <w:spacing w:line="240" w:lineRule="atLeast"/>
      <w:outlineLvl w:val="4"/>
    </w:pPr>
    <w:rPr>
      <w:rFonts w:eastAsia="Times New Roman" w:cs="Times New Roman"/>
      <w:spacing w:val="-4"/>
      <w:kern w:val="28"/>
    </w:rPr>
  </w:style>
  <w:style w:type="paragraph" w:styleId="Heading6">
    <w:name w:val="heading 6"/>
    <w:basedOn w:val="Normal"/>
    <w:next w:val="Normal"/>
    <w:link w:val="Heading6Char"/>
    <w:uiPriority w:val="2"/>
    <w:unhideWhenUsed/>
    <w:qFormat/>
    <w:rsid w:val="008D0D9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5CA10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C653FF"/>
    <w:rPr>
      <w:rFonts w:asciiTheme="majorHAnsi" w:eastAsia="Times New Roman" w:hAnsiTheme="majorHAnsi" w:cs="Times New Roman"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8962D5"/>
    <w:rPr>
      <w:rFonts w:asciiTheme="majorHAnsi" w:eastAsia="Times New Roman" w:hAnsiTheme="majorHAnsi" w:cs="Times New Roman"/>
      <w:sz w:val="32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8962D5"/>
    <w:rPr>
      <w:rFonts w:eastAsia="Times New Roman" w:cs="Times New Roman"/>
      <w:caps/>
      <w:color w:val="161718" w:themeColor="text1"/>
      <w:spacing w:val="20"/>
      <w:kern w:val="28"/>
      <w:sz w:val="28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rsid w:val="008D0D9B"/>
    <w:rPr>
      <w:rFonts w:eastAsia="Times New Roman" w:cs="Times New Roman"/>
      <w:spacing w:val="-4"/>
      <w:kern w:val="28"/>
      <w:sz w:val="24"/>
      <w:szCs w:val="22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customStyle="1" w:styleId="Style1">
    <w:name w:val="Style1"/>
    <w:basedOn w:val="Heading2"/>
    <w:link w:val="Style1Char"/>
    <w:qFormat/>
    <w:rsid w:val="00C653FF"/>
    <w:pPr>
      <w:spacing w:after="500"/>
    </w:pPr>
    <w:rPr>
      <w:b/>
    </w:rPr>
  </w:style>
  <w:style w:type="paragraph" w:styleId="ListParagraph">
    <w:name w:val="List Paragraph"/>
    <w:basedOn w:val="Normal"/>
    <w:uiPriority w:val="34"/>
    <w:unhideWhenUsed/>
    <w:qFormat/>
    <w:rsid w:val="00C653FF"/>
    <w:pPr>
      <w:ind w:left="720"/>
      <w:contextualSpacing/>
    </w:pPr>
  </w:style>
  <w:style w:type="character" w:customStyle="1" w:styleId="Style1Char">
    <w:name w:val="Style1 Char"/>
    <w:basedOn w:val="Heading2Char"/>
    <w:link w:val="Style1"/>
    <w:rsid w:val="00C653FF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6Char">
    <w:name w:val="Heading 6 Char"/>
    <w:basedOn w:val="DefaultParagraphFont"/>
    <w:link w:val="Heading6"/>
    <w:uiPriority w:val="2"/>
    <w:rsid w:val="008D0D9B"/>
    <w:rPr>
      <w:rFonts w:asciiTheme="majorHAnsi" w:eastAsiaTheme="majorEastAsia" w:hAnsiTheme="majorHAnsi" w:cstheme="majorBidi"/>
      <w:color w:val="5CA100" w:themeColor="accent1" w:themeShade="7F"/>
      <w:sz w:val="24"/>
      <w:szCs w:val="22"/>
    </w:rPr>
  </w:style>
  <w:style w:type="table" w:styleId="TableGrid">
    <w:name w:val="Table Grid"/>
    <w:basedOn w:val="TableNormal"/>
    <w:uiPriority w:val="39"/>
    <w:rsid w:val="00A916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A9169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FFF8F" w:themeColor="accent1" w:themeTint="99"/>
        <w:left w:val="single" w:sz="4" w:space="0" w:color="CFFF8F" w:themeColor="accent1" w:themeTint="99"/>
        <w:bottom w:val="single" w:sz="4" w:space="0" w:color="CFFF8F" w:themeColor="accent1" w:themeTint="99"/>
        <w:right w:val="single" w:sz="4" w:space="0" w:color="CFFF8F" w:themeColor="accent1" w:themeTint="99"/>
        <w:insideH w:val="single" w:sz="4" w:space="0" w:color="CFFF8F" w:themeColor="accent1" w:themeTint="99"/>
        <w:insideV w:val="single" w:sz="4" w:space="0" w:color="CFFF8F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0FF45" w:themeColor="accent1"/>
          <w:left w:val="single" w:sz="4" w:space="0" w:color="B0FF45" w:themeColor="accent1"/>
          <w:bottom w:val="single" w:sz="4" w:space="0" w:color="B0FF45" w:themeColor="accent1"/>
          <w:right w:val="single" w:sz="4" w:space="0" w:color="B0FF45" w:themeColor="accent1"/>
          <w:insideH w:val="nil"/>
          <w:insideV w:val="nil"/>
        </w:tcBorders>
        <w:shd w:val="clear" w:color="auto" w:fill="B0FF45" w:themeFill="accent1"/>
      </w:tcPr>
    </w:tblStylePr>
    <w:tblStylePr w:type="lastRow">
      <w:rPr>
        <w:b/>
        <w:bCs/>
      </w:rPr>
      <w:tblPr/>
      <w:tcPr>
        <w:tcBorders>
          <w:top w:val="double" w:sz="4" w:space="0" w:color="B0FF4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FD9" w:themeFill="accent1" w:themeFillTint="33"/>
      </w:tcPr>
    </w:tblStylePr>
    <w:tblStylePr w:type="band1Horz">
      <w:tblPr/>
      <w:tcPr>
        <w:shd w:val="clear" w:color="auto" w:fill="EFFFD9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A9169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B8AFF" w:themeColor="accent4" w:themeTint="99"/>
        <w:left w:val="single" w:sz="4" w:space="0" w:color="AB8AFF" w:themeColor="accent4" w:themeTint="99"/>
        <w:bottom w:val="single" w:sz="4" w:space="0" w:color="AB8AFF" w:themeColor="accent4" w:themeTint="99"/>
        <w:right w:val="single" w:sz="4" w:space="0" w:color="AB8AFF" w:themeColor="accent4" w:themeTint="99"/>
        <w:insideH w:val="single" w:sz="4" w:space="0" w:color="AB8AFF" w:themeColor="accent4" w:themeTint="99"/>
        <w:insideV w:val="single" w:sz="4" w:space="0" w:color="AB8AF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3DFF" w:themeColor="accent4"/>
          <w:left w:val="single" w:sz="4" w:space="0" w:color="753DFF" w:themeColor="accent4"/>
          <w:bottom w:val="single" w:sz="4" w:space="0" w:color="753DFF" w:themeColor="accent4"/>
          <w:right w:val="single" w:sz="4" w:space="0" w:color="753DFF" w:themeColor="accent4"/>
          <w:insideH w:val="nil"/>
          <w:insideV w:val="nil"/>
        </w:tcBorders>
        <w:shd w:val="clear" w:color="auto" w:fill="753DFF" w:themeFill="accent4"/>
      </w:tcPr>
    </w:tblStylePr>
    <w:tblStylePr w:type="lastRow">
      <w:rPr>
        <w:b/>
        <w:bCs/>
      </w:rPr>
      <w:tblPr/>
      <w:tcPr>
        <w:tcBorders>
          <w:top w:val="double" w:sz="4" w:space="0" w:color="753DF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8FF" w:themeFill="accent4" w:themeFillTint="33"/>
      </w:tcPr>
    </w:tblStylePr>
    <w:tblStylePr w:type="band1Horz">
      <w:tblPr/>
      <w:tcPr>
        <w:shd w:val="clear" w:color="auto" w:fill="E3D8FF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A9169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DF920" w:themeColor="accent3" w:themeTint="99"/>
        <w:left w:val="single" w:sz="4" w:space="0" w:color="8DF920" w:themeColor="accent3" w:themeTint="99"/>
        <w:bottom w:val="single" w:sz="4" w:space="0" w:color="8DF920" w:themeColor="accent3" w:themeTint="99"/>
        <w:right w:val="single" w:sz="4" w:space="0" w:color="8DF920" w:themeColor="accent3" w:themeTint="99"/>
        <w:insideH w:val="single" w:sz="4" w:space="0" w:color="8DF920" w:themeColor="accent3" w:themeTint="99"/>
        <w:insideV w:val="single" w:sz="4" w:space="0" w:color="8DF92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28003" w:themeColor="accent3"/>
          <w:left w:val="single" w:sz="4" w:space="0" w:color="428003" w:themeColor="accent3"/>
          <w:bottom w:val="single" w:sz="4" w:space="0" w:color="428003" w:themeColor="accent3"/>
          <w:right w:val="single" w:sz="4" w:space="0" w:color="428003" w:themeColor="accent3"/>
          <w:insideH w:val="nil"/>
          <w:insideV w:val="nil"/>
        </w:tcBorders>
        <w:shd w:val="clear" w:color="auto" w:fill="428003" w:themeFill="accent3"/>
      </w:tcPr>
    </w:tblStylePr>
    <w:tblStylePr w:type="lastRow">
      <w:rPr>
        <w:b/>
        <w:bCs/>
      </w:rPr>
      <w:tblPr/>
      <w:tcPr>
        <w:tcBorders>
          <w:top w:val="double" w:sz="4" w:space="0" w:color="4280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DB4" w:themeFill="accent3" w:themeFillTint="33"/>
      </w:tcPr>
    </w:tblStylePr>
    <w:tblStylePr w:type="band1Horz">
      <w:tblPr/>
      <w:tcPr>
        <w:shd w:val="clear" w:color="auto" w:fill="D9FDB4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CE5C28"/>
    <w:pPr>
      <w:keepLines/>
      <w:spacing w:before="240" w:line="259" w:lineRule="auto"/>
      <w:outlineLvl w:val="9"/>
    </w:pPr>
    <w:rPr>
      <w:rFonts w:eastAsiaTheme="majorEastAsia" w:cstheme="majorBidi"/>
      <w:b w:val="0"/>
      <w:color w:val="8AF200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E5C28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CE5C2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5C28"/>
    <w:rPr>
      <w:color w:val="753D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vkumarK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2">
      <a:dk1>
        <a:srgbClr val="161718"/>
      </a:dk1>
      <a:lt1>
        <a:srgbClr val="FFFFFF"/>
      </a:lt1>
      <a:dk2>
        <a:srgbClr val="4D5154"/>
      </a:dk2>
      <a:lt2>
        <a:srgbClr val="E6E7E8"/>
      </a:lt2>
      <a:accent1>
        <a:srgbClr val="B0FF45"/>
      </a:accent1>
      <a:accent2>
        <a:srgbClr val="8FDB00"/>
      </a:accent2>
      <a:accent3>
        <a:srgbClr val="428003"/>
      </a:accent3>
      <a:accent4>
        <a:srgbClr val="753DFF"/>
      </a:accent4>
      <a:accent5>
        <a:srgbClr val="622AD8"/>
      </a:accent5>
      <a:accent6>
        <a:srgbClr val="7F7F7F"/>
      </a:accent6>
      <a:hlink>
        <a:srgbClr val="753DFF"/>
      </a:hlink>
      <a:folHlink>
        <a:srgbClr val="A5A5A5"/>
      </a:folHlink>
    </a:clrScheme>
    <a:fontScheme name="KPIT Fonts">
      <a:majorFont>
        <a:latin typeface="Work Sans"/>
        <a:ea typeface=""/>
        <a:cs typeface=""/>
      </a:majorFont>
      <a:minorFont>
        <a:latin typeface="Work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2A0075F20F844D913120172F4281D9" ma:contentTypeVersion="9" ma:contentTypeDescription="Create a new document." ma:contentTypeScope="" ma:versionID="8eea1d5187fe6adcaba1a54639d11509">
  <xsd:schema xmlns:xsd="http://www.w3.org/2001/XMLSchema" xmlns:xs="http://www.w3.org/2001/XMLSchema" xmlns:p="http://schemas.microsoft.com/office/2006/metadata/properties" xmlns:ns2="f57d8f2f-452f-4543-adb2-f64e69cf95d8" xmlns:ns3="560f607a-810b-43d4-9489-f52adef10293" targetNamespace="http://schemas.microsoft.com/office/2006/metadata/properties" ma:root="true" ma:fieldsID="26362e6b786c7c3ce907a6e465793ee6" ns2:_="" ns3:_="">
    <xsd:import namespace="f57d8f2f-452f-4543-adb2-f64e69cf95d8"/>
    <xsd:import namespace="560f607a-810b-43d4-9489-f52adef102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7d8f2f-452f-4543-adb2-f64e69cf95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0f607a-810b-43d4-9489-f52adef1029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60f607a-810b-43d4-9489-f52adef10293">
      <UserInfo>
        <DisplayName>Saiprasad Gavali</DisplayName>
        <AccountId>2387</AccountId>
        <AccountType/>
      </UserInfo>
      <UserInfo>
        <DisplayName>Gurudev Pawar</DisplayName>
        <AccountId>5120</AccountId>
        <AccountType/>
      </UserInfo>
      <UserInfo>
        <DisplayName>Lawoo Mulik</DisplayName>
        <AccountId>1532</AccountId>
        <AccountType/>
      </UserInfo>
      <UserInfo>
        <DisplayName>Pratima Kumari (PnP)</DisplayName>
        <AccountId>1589</AccountId>
        <AccountType/>
      </UserInfo>
      <UserInfo>
        <DisplayName>Ajaykumar Kandagal</DisplayName>
        <AccountId>1719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82763-11BA-4569-BE14-8F5D9CF371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B3B167-74F1-4F78-A408-078A41B4EC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7d8f2f-452f-4543-adb2-f64e69cf95d8"/>
    <ds:schemaRef ds:uri="560f607a-810b-43d4-9489-f52adef102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5B64753-B9D4-4CDC-AF55-F17D3633DF46}">
  <ds:schemaRefs>
    <ds:schemaRef ds:uri="http://schemas.microsoft.com/office/2006/metadata/properties"/>
    <ds:schemaRef ds:uri="http://schemas.microsoft.com/office/infopath/2007/PartnerControls"/>
    <ds:schemaRef ds:uri="560f607a-810b-43d4-9489-f52adef10293"/>
  </ds:schemaRefs>
</ds:datastoreItem>
</file>

<file path=customXml/itemProps4.xml><?xml version="1.0" encoding="utf-8"?>
<ds:datastoreItem xmlns:ds="http://schemas.openxmlformats.org/officeDocument/2006/customXml" ds:itemID="{9E1CBF0F-459C-48FB-A2BF-D60364FBB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789</TotalTime>
  <Pages>14</Pages>
  <Words>899</Words>
  <Characters>5129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KPIT Technologies Document</vt:lpstr>
    </vt:vector>
  </TitlesOfParts>
  <Company/>
  <LinksUpToDate>false</LinksUpToDate>
  <CharactersWithSpaces>6016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KPIT Technologies Document</dc:title>
  <dc:subject/>
  <dc:creator>Marketing.Auto@kpit.com</dc:creator>
  <cp:keywords/>
  <dc:description/>
  <cp:lastModifiedBy>Prachurjya Sharma</cp:lastModifiedBy>
  <cp:revision>15</cp:revision>
  <dcterms:created xsi:type="dcterms:W3CDTF">2020-03-13T13:53:00Z</dcterms:created>
  <dcterms:modified xsi:type="dcterms:W3CDTF">2020-03-15T08:32:00Z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0x010100B12A0075F20F844D913120172F4281D9</vt:lpwstr>
  </property>
</Properties>
</file>